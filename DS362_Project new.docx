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3C16" w14:textId="297B0658" w:rsidR="00675688" w:rsidRDefault="009B0716">
      <w:r>
        <w:rPr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5E5E5818">
                <wp:simplePos x="0" y="0"/>
                <wp:positionH relativeFrom="page">
                  <wp:posOffset>460375</wp:posOffset>
                </wp:positionH>
                <wp:positionV relativeFrom="margin">
                  <wp:posOffset>1146175</wp:posOffset>
                </wp:positionV>
                <wp:extent cx="6858000" cy="2091690"/>
                <wp:effectExtent l="0" t="0" r="0" b="381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09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F749FA" w14:textId="1E9F51DF" w:rsidR="00496101" w:rsidRPr="003C4083" w:rsidRDefault="00C54290" w:rsidP="00E15976">
                                <w:pPr>
                                  <w:pStyle w:val="Title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496D6BFE" w:rsidR="00496101" w:rsidRPr="00517329" w:rsidRDefault="00000000" w:rsidP="009D7CF0">
                            <w:pPr>
                              <w:pStyle w:val="Subtitle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48"/>
                                  <w:szCs w:val="4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69293C" w:rsidRP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Monday</w:t>
                                </w:r>
                                <w:r w:rsidR="001404DD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,</w:t>
                                </w:r>
                                <w:r w:rsidR="0069293C" w:rsidRP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1404DD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4/5/</w:t>
                                </w:r>
                                <w:r w:rsidR="0069293C" w:rsidRP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202</w:t>
                                </w:r>
                                <w:r w:rsidR="001404DD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  <w:r w:rsidR="0069293C" w:rsidRPr="0069293C">
                                  <w:rPr>
                                    <w:b w:val="0"/>
                                    <w:caps w:val="0"/>
                                    <w:color w:val="0070C0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1F815B7F" w:rsidR="00496101" w:rsidRPr="00517329" w:rsidRDefault="00517329" w:rsidP="00517329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for this Assignment is </w:t>
                                </w:r>
                                <w:r w:rsidR="00C54290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1</w:t>
                                </w:r>
                                <w:r w:rsidR="003213D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4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25pt;margin-top:90.25pt;width:540pt;height:164.7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&#13;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1E9F51DF" w:rsidR="00496101" w:rsidRPr="003C4083" w:rsidRDefault="00C54290" w:rsidP="00E15976">
                          <w:pPr>
                            <w:pStyle w:val="Title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</w:p>
                      </w:sdtContent>
                    </w:sdt>
                    <w:p w14:paraId="29DD9B11" w14:textId="496D6BFE" w:rsidR="00496101" w:rsidRPr="00517329" w:rsidRDefault="00000000" w:rsidP="009D7CF0">
                      <w:pPr>
                        <w:pStyle w:val="Subtitle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48"/>
                            <w:szCs w:val="4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69293C" w:rsidRP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Monday</w:t>
                          </w:r>
                          <w:r w:rsidR="001404DD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,</w:t>
                          </w:r>
                          <w:r w:rsidR="0069293C" w:rsidRP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1404DD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4/5/</w:t>
                          </w:r>
                          <w:r w:rsidR="0069293C" w:rsidRP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202</w:t>
                          </w:r>
                          <w:r w:rsidR="001404DD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 w:rsidR="0069293C" w:rsidRPr="0069293C">
                            <w:rPr>
                              <w:b w:val="0"/>
                              <w:caps w:val="0"/>
                              <w:color w:val="0070C0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1F815B7F" w:rsidR="00496101" w:rsidRPr="00517329" w:rsidRDefault="00517329" w:rsidP="00517329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for this Assignment is </w:t>
                          </w:r>
                          <w:r w:rsidR="00C54290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1</w:t>
                          </w:r>
                          <w:r w:rsidR="003213D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4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="00F05724">
        <w:rPr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4B9F18C1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73E1EF9A" w:rsidR="00F05724" w:rsidRPr="00937F04" w:rsidRDefault="00C54290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Web </w:t>
                            </w:r>
                            <w:r w:rsidR="00E30400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Programming</w:t>
                            </w:r>
                          </w:p>
                          <w:p w14:paraId="7385C9C4" w14:textId="322A9C8A" w:rsidR="00E8497B" w:rsidRPr="000530C6" w:rsidRDefault="00E30400" w:rsidP="00353412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DS362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4.6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" filled="f" stroked="f">
                <v:textbox>
                  <w:txbxContent>
                    <w:p w14:paraId="50EEC844" w14:textId="73E1EF9A" w:rsidR="00F05724" w:rsidRPr="00937F04" w:rsidRDefault="00C54290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Web </w:t>
                      </w:r>
                      <w:r w:rsidR="00E30400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Programming</w:t>
                      </w:r>
                    </w:p>
                    <w:p w14:paraId="7385C9C4" w14:textId="322A9C8A" w:rsidR="00E8497B" w:rsidRPr="000530C6" w:rsidRDefault="00E30400" w:rsidP="00353412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DS362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475BE">
        <w:t xml:space="preserve"> </w:t>
      </w:r>
    </w:p>
    <w:sdt>
      <w:sdtPr>
        <w:id w:val="-1975434350"/>
        <w:docPartObj>
          <w:docPartGallery w:val="Cover Pages"/>
          <w:docPartUnique/>
        </w:docPartObj>
      </w:sdtPr>
      <w:sdtContent>
        <w:p w14:paraId="72308976" w14:textId="6AED8799" w:rsidR="00496101" w:rsidRPr="007A4AC2" w:rsidRDefault="009023E9" w:rsidP="007A4AC2">
          <w:r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17A13FBF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3043555</wp:posOffset>
                    </wp:positionV>
                    <wp:extent cx="6858000" cy="1223645"/>
                    <wp:effectExtent l="0" t="0" r="0" b="8255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2236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5555759F" w:rsidR="00496101" w:rsidRDefault="00000000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B1FCA">
                                      <w:t>Student</w:t>
                                    </w:r>
                                    <w:r w:rsidR="00534DA2">
                                      <w:t>s</w:t>
                                    </w:r>
                                    <w:r w:rsidR="001B1FCA">
                                      <w:t xml:space="preserve"> Details:</w:t>
                                    </w:r>
                                    <w:r w:rsidR="00147AB5">
                                      <w:t xml:space="preserve">                                      </w:t>
                                    </w:r>
                                    <w:r w:rsidR="00207FE2">
                                      <w:t xml:space="preserve"> </w:t>
                                    </w:r>
                                    <w:r w:rsidR="00147AB5">
                                      <w:t xml:space="preserve">  CRN: ###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5000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496101" w14:paraId="71E6BD31" w14:textId="7777777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066D37C3" w:rsidR="00496101" w:rsidRDefault="00A24678" w:rsidP="00207FE2">
                                      <w:pPr>
                                        <w:pStyle w:val="Footer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678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462A92" w:rsidRPr="00A24678">
                                        <w:rPr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4626A9" w:rsidRPr="004626A9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Farah Alhelal</w:t>
                                      </w:r>
                                    </w:p>
                                    <w:p w14:paraId="34FCFF8D" w14:textId="19844A13" w:rsidR="00534DA2" w:rsidRDefault="00534DA2" w:rsidP="007E135B">
                                      <w:pPr>
                                        <w:pStyle w:val="Footer"/>
                                        <w:spacing w:line="276" w:lineRule="auto"/>
                                        <w:ind w:left="0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br/>
                                      </w:r>
                                    </w:p>
                                    <w:p w14:paraId="0FD3F083" w14:textId="1AB3ED6A" w:rsidR="00496101" w:rsidRPr="00A24678" w:rsidRDefault="00496101" w:rsidP="00534DA2">
                                      <w:pPr>
                                        <w:pStyle w:val="Foo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Default="00496101" w:rsidP="00E8497B">
                                      <w:pPr>
                                        <w:pStyle w:val="Footer"/>
                                        <w:ind w:left="0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03FAC940" w:rsidR="00496101" w:rsidRDefault="00A24678" w:rsidP="00207FE2">
                                      <w:pPr>
                                        <w:pStyle w:val="Footer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678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4626A9" w:rsidRPr="004626A9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S230032898</w:t>
                                      </w:r>
                                    </w:p>
                                    <w:p w14:paraId="4458A0D9" w14:textId="5AF20EF3" w:rsidR="0079252A" w:rsidRPr="004626A9" w:rsidRDefault="0079252A" w:rsidP="004626A9">
                                      <w:pPr>
                                        <w:pStyle w:val="Footer"/>
                                        <w:spacing w:line="276" w:lineRule="auto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p w14:paraId="2192840A" w14:textId="0117AE04" w:rsidR="00631E38" w:rsidRPr="00A24678" w:rsidRDefault="00631E38" w:rsidP="00207FE2">
                                      <w:pPr>
                                        <w:pStyle w:val="Footer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p w14:paraId="49F93329" w14:textId="44E747C5" w:rsidR="00AF71E5" w:rsidRPr="00A24678" w:rsidRDefault="00AF71E5" w:rsidP="00AF71E5">
                                      <w:pPr>
                                        <w:pStyle w:val="Footer"/>
                                        <w:spacing w:line="276" w:lineRule="auto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p w14:paraId="392D7FF4" w14:textId="77777777" w:rsidR="00631E38" w:rsidRPr="00A24678" w:rsidRDefault="00631E38">
                                      <w:pPr>
                                        <w:pStyle w:val="Foo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p w14:paraId="66E350BF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  <w:tr w:rsidR="00496101" w14:paraId="275AA6CD" w14:textId="7777777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2017503D" w:rsidR="00496101" w:rsidRDefault="004626A9">
                                <w:pPr>
                                  <w:pStyle w:val="NoSpacing"/>
                                </w:pPr>
                                <w:r>
                                  <w:t>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AAF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8" type="#_x0000_t202" alt="contact info" style="position:absolute;margin-left:36pt;margin-top:239.65pt;width:540pt;height:96.3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" o:allowoverlap="f" filled="f" stroked="f" strokeweight=".5pt">
                    <v:textbox inset="0,0,0,0">
                      <w:txbxContent>
                        <w:p w14:paraId="758D2B67" w14:textId="5555759F" w:rsidR="00496101" w:rsidRDefault="00000000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B1FCA">
                                <w:t>Student</w:t>
                              </w:r>
                              <w:r w:rsidR="00534DA2">
                                <w:t>s</w:t>
                              </w:r>
                              <w:r w:rsidR="001B1FCA">
                                <w:t xml:space="preserve"> Details:</w:t>
                              </w:r>
                              <w:r w:rsidR="00147AB5">
                                <w:t xml:space="preserve">                                      </w:t>
                              </w:r>
                              <w:r w:rsidR="00207FE2">
                                <w:t xml:space="preserve"> </w:t>
                              </w:r>
                              <w:r w:rsidR="00147AB5">
                                <w:t xml:space="preserve">  CRN: ###</w:t>
                              </w:r>
                            </w:sdtContent>
                          </w:sdt>
                        </w:p>
                        <w:tbl>
                          <w:tblPr>
                            <w:tblW w:w="5000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601"/>
                            <w:gridCol w:w="3602"/>
                            <w:gridCol w:w="3602"/>
                          </w:tblGrid>
                          <w:tr w:rsidR="00496101" w14:paraId="71E6BD31" w14:textId="7777777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066D37C3" w:rsidR="00496101" w:rsidRDefault="00A24678" w:rsidP="00207FE2">
                                <w:pPr>
                                  <w:pStyle w:val="Footer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2467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462A92" w:rsidRPr="00A24678"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4626A9" w:rsidRPr="004626A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Farah Alhelal</w:t>
                                </w:r>
                              </w:p>
                              <w:p w14:paraId="34FCFF8D" w14:textId="19844A13" w:rsidR="00534DA2" w:rsidRDefault="00534DA2" w:rsidP="007E135B">
                                <w:pPr>
                                  <w:pStyle w:val="Footer"/>
                                  <w:spacing w:line="276" w:lineRule="auto"/>
                                  <w:ind w:left="0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br/>
                                </w:r>
                              </w:p>
                              <w:p w14:paraId="0FD3F083" w14:textId="1AB3ED6A" w:rsidR="00496101" w:rsidRPr="00A24678" w:rsidRDefault="00496101" w:rsidP="00534DA2">
                                <w:pPr>
                                  <w:pStyle w:val="Foo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Default="00496101" w:rsidP="00E8497B">
                                <w:pPr>
                                  <w:pStyle w:val="Footer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03FAC940" w:rsidR="00496101" w:rsidRDefault="00A24678" w:rsidP="00207FE2">
                                <w:pPr>
                                  <w:pStyle w:val="Footer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2467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4626A9" w:rsidRPr="004626A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S230032898</w:t>
                                </w:r>
                              </w:p>
                              <w:p w14:paraId="4458A0D9" w14:textId="5AF20EF3" w:rsidR="0079252A" w:rsidRPr="004626A9" w:rsidRDefault="0079252A" w:rsidP="004626A9">
                                <w:pPr>
                                  <w:pStyle w:val="Footer"/>
                                  <w:spacing w:line="276" w:lineRule="aut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92840A" w14:textId="0117AE04" w:rsidR="00631E38" w:rsidRPr="00A24678" w:rsidRDefault="00631E38" w:rsidP="00207FE2">
                                <w:pPr>
                                  <w:pStyle w:val="Footer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F93329" w14:textId="44E747C5" w:rsidR="00AF71E5" w:rsidRPr="00A24678" w:rsidRDefault="00AF71E5" w:rsidP="00AF71E5">
                                <w:pPr>
                                  <w:pStyle w:val="Footer"/>
                                  <w:spacing w:line="2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2D7FF4" w14:textId="77777777" w:rsidR="00631E38" w:rsidRPr="00A24678" w:rsidRDefault="00631E38">
                                <w:pPr>
                                  <w:pStyle w:val="Foo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E350BF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</w:tr>
                          <w:tr w:rsidR="00496101" w14:paraId="275AA6CD" w14:textId="7777777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2017503D" w:rsidR="00496101" w:rsidRDefault="004626A9">
                          <w:pPr>
                            <w:pStyle w:val="NoSpacing"/>
                          </w:pPr>
                          <w:r>
                            <w:t>z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7A4AC2">
            <w:tab/>
          </w:r>
          <w:r w:rsidR="007A4AC2">
            <w:tab/>
          </w:r>
          <w:r w:rsidR="007A4AC2">
            <w:tab/>
          </w:r>
          <w:r w:rsidR="007A4AC2">
            <w:tab/>
          </w:r>
          <w:r w:rsidR="007A4AC2">
            <w:tab/>
          </w:r>
          <w:r w:rsidR="007A4AC2">
            <w:tab/>
          </w:r>
          <w:r w:rsidR="007A4AC2">
            <w:tab/>
          </w:r>
          <w:r w:rsidR="00E51CCE">
            <w:rPr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6F8FDF08">
                    <wp:simplePos x="0" y="0"/>
                    <wp:positionH relativeFrom="margin">
                      <wp:posOffset>-1299210</wp:posOffset>
                    </wp:positionH>
                    <wp:positionV relativeFrom="margin">
                      <wp:posOffset>4486910</wp:posOffset>
                    </wp:positionV>
                    <wp:extent cx="6581775" cy="3924300"/>
                    <wp:effectExtent l="0" t="0" r="9525" b="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3924300"/>
                              <a:chOff x="0" y="22849"/>
                              <a:chExt cx="3578496" cy="2189576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227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389D3" w14:textId="77777777" w:rsidR="002D66A4" w:rsidRPr="002D66A4" w:rsidRDefault="002D66A4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hanging="357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69508625" w:rsidR="0077027A" w:rsidRPr="0077027A" w:rsidRDefault="0077027A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(e.g.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2D66A4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after="0" w:line="300" w:lineRule="exact"/>
                                    <w:ind w:left="426" w:hanging="357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9" style="position:absolute;margin-left:-102.3pt;margin-top:353.3pt;width:518.25pt;height:309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1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">
                    <v:rect id="Rectangle 199" o:spid="_x0000_s1030" style="position:absolute;top:228;width:35674;height:24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&#13;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1" type="#_x0000_t202" style="position:absolute;top:2896;width:35784;height:192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" filled="f" stroked="f" strokeweight=".5pt">
                      <v:textbox inset=",7.2pt,,0">
                        <w:txbxContent>
                          <w:p w14:paraId="4B4389D3" w14:textId="77777777" w:rsidR="002D66A4" w:rsidRPr="002D66A4" w:rsidRDefault="002D66A4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hanging="357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69508625" w:rsidR="0077027A" w:rsidRPr="0077027A" w:rsidRDefault="0077027A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r>
                              <w:rPr>
                                <w:color w:val="auto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color w:val="auto"/>
                              </w:rPr>
                              <w:t>e.g.</w:t>
                            </w:r>
                            <w:proofErr w:type="gramEnd"/>
                            <w:r>
                              <w:rPr>
                                <w:color w:val="auto"/>
                              </w:rPr>
                              <w:t xml:space="preserve">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2D66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00" w:lineRule="exact"/>
                              <w:ind w:left="426" w:hanging="357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462A92">
            <w:br w:type="page"/>
          </w:r>
        </w:p>
      </w:sdtContent>
    </w:sdt>
    <w:p w14:paraId="4B165F50" w14:textId="0FAAB71A" w:rsidR="00496101" w:rsidRDefault="00496101" w:rsidP="008415AC">
      <w:pPr>
        <w:tabs>
          <w:tab w:val="left" w:pos="6360"/>
        </w:tabs>
        <w:sectPr w:rsidR="00496101" w:rsidSect="00AE48AE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bookmarkStart w:id="0" w:name="_Toc321140622"/>
    <w:p w14:paraId="34536C2F" w14:textId="3F9911E5" w:rsidR="00496101" w:rsidRDefault="00822BAC" w:rsidP="00CC449F">
      <w:pPr>
        <w:pStyle w:val="Heading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4FD12B" wp14:editId="07183F95">
                <wp:simplePos x="0" y="0"/>
                <wp:positionH relativeFrom="column">
                  <wp:posOffset>4193438</wp:posOffset>
                </wp:positionH>
                <wp:positionV relativeFrom="page">
                  <wp:posOffset>1675181</wp:posOffset>
                </wp:positionV>
                <wp:extent cx="1096645" cy="306705"/>
                <wp:effectExtent l="57150" t="38100" r="84455" b="93345"/>
                <wp:wrapNone/>
                <wp:docPr id="1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89E355" w14:textId="5231ACEB" w:rsidR="00034555" w:rsidRPr="00034555" w:rsidRDefault="00CC449F" w:rsidP="000345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1</w:t>
                            </w:r>
                            <w:r w:rsidR="00B31DEE">
                              <w:rPr>
                                <w:b/>
                                <w:bCs/>
                                <w:i/>
                                <w:iCs/>
                              </w:rPr>
                              <w:t>4</w:t>
                            </w:r>
                            <w:r w:rsidR="00034555" w:rsidRPr="0003455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FD12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32" type="#_x0000_t185" style="position:absolute;margin-left:330.2pt;margin-top:131.9pt;width:86.35pt;height:2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" strokecolor="black [3200]" strokeweight="2pt">
                <v:shadow on="t" color="black" opacity="24903f" origin=",.5" offset="0,.55556mm"/>
                <v:textbox>
                  <w:txbxContent>
                    <w:p w14:paraId="0A89E355" w14:textId="5231ACEB" w:rsidR="00034555" w:rsidRPr="00034555" w:rsidRDefault="00CC449F" w:rsidP="00034555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1</w:t>
                      </w:r>
                      <w:r w:rsidR="00B31DEE">
                        <w:rPr>
                          <w:b/>
                          <w:bCs/>
                          <w:i/>
                          <w:iCs/>
                        </w:rPr>
                        <w:t>4</w:t>
                      </w:r>
                      <w:r w:rsidR="00034555" w:rsidRPr="00034555">
                        <w:rPr>
                          <w:b/>
                          <w:bCs/>
                          <w:i/>
                          <w:iCs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62A92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59264" behindDoc="0" locked="0" layoutInCell="1" allowOverlap="1" wp14:anchorId="484BEC67" wp14:editId="23B90AE1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247775" cy="2304288"/>
                <wp:effectExtent l="0" t="0" r="0" b="0"/>
                <wp:wrapSquare wrapText="largest"/>
                <wp:docPr id="5" name="Text Box 5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65DB8" w14:textId="111C5AA4" w:rsidR="00B916D5" w:rsidRDefault="00B916D5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09B05394" w14:textId="77777777" w:rsidR="00BD02A2" w:rsidRPr="00BD02A2" w:rsidRDefault="00BD02A2" w:rsidP="00BD02A2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2. Create web pages using HTML5 and CSS3.</w:t>
                            </w:r>
                          </w:p>
                          <w:p w14:paraId="59C6255C" w14:textId="77777777" w:rsidR="00BD02A2" w:rsidRPr="00BD02A2" w:rsidRDefault="00BD02A2" w:rsidP="00BD02A2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3. Develop dynamic web pages using JavaScript.</w:t>
                            </w:r>
                          </w:p>
                          <w:p w14:paraId="1D0DE7AA" w14:textId="1AAD21D5" w:rsidR="00FB3FB6" w:rsidRPr="00FB3FB6" w:rsidRDefault="00BD02A2" w:rsidP="00BD02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 xml:space="preserve">6. Build web </w:t>
                            </w:r>
                            <w:r w:rsidRPr="00BD02A2">
                              <w:rPr>
                                <w:rFonts w:eastAsiaTheme="majorEastAsia" w:cstheme="majorBidi"/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applications using PHP and MySQL</w:t>
                            </w:r>
                            <w:r>
                              <w:rPr>
                                <w:rFonts w:eastAsiaTheme="majorEastAsia" w:cstheme="majorBidi"/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484BEC67" id="Text Box 5" o:spid="_x0000_s1033" type="#_x0000_t202" alt="Sidebar" style="position:absolute;margin-left:0;margin-top:0;width:98.25pt;height:181.45pt;z-index:251659264;visibility:visible;mso-wrap-style:square;mso-width-percent:250;mso-height-percent:950;mso-left-percent:59;mso-wrap-distance-left:14.4pt;mso-wrap-distance-top:0;mso-wrap-distance-right:14.4pt;mso-wrap-distance-bottom:3in;mso-position-horizontal-relative:page;mso-position-vertical:top;mso-position-vertical-relative:margin;mso-width-percent:250;mso-height-percent:950;mso-left-percent:59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" filled="f" stroked="f" strokeweight=".5pt">
                <v:textbox inset="3.6pt,0,3.6pt,0">
                  <w:txbxContent>
                    <w:p w14:paraId="2CC65DB8" w14:textId="111C5AA4" w:rsidR="00B916D5" w:rsidRDefault="00B916D5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09B05394" w14:textId="77777777" w:rsidR="00BD02A2" w:rsidRPr="00BD02A2" w:rsidRDefault="00BD02A2" w:rsidP="00BD02A2">
                      <w:pPr>
                        <w:rPr>
                          <w:i/>
                          <w:iCs/>
                          <w:color w:val="EF4623" w:themeColor="accent1"/>
                          <w:kern w:val="20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</w:rPr>
                        <w:t>2. Create web pages using HTML5 and CSS3.</w:t>
                      </w:r>
                    </w:p>
                    <w:p w14:paraId="59C6255C" w14:textId="77777777" w:rsidR="00BD02A2" w:rsidRPr="00BD02A2" w:rsidRDefault="00BD02A2" w:rsidP="00BD02A2">
                      <w:pPr>
                        <w:rPr>
                          <w:i/>
                          <w:iCs/>
                          <w:color w:val="EF4623" w:themeColor="accent1"/>
                          <w:kern w:val="20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</w:rPr>
                        <w:t>3. Develop dynamic web pages using JavaScript.</w:t>
                      </w:r>
                    </w:p>
                    <w:p w14:paraId="1D0DE7AA" w14:textId="1AAD21D5" w:rsidR="00FB3FB6" w:rsidRPr="00FB3FB6" w:rsidRDefault="00BD02A2" w:rsidP="00BD02A2">
                      <w:pPr>
                        <w:rPr>
                          <w:b/>
                          <w:bCs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</w:rPr>
                        <w:t xml:space="preserve">6. Build web </w:t>
                      </w:r>
                      <w:r w:rsidRPr="00BD02A2">
                        <w:rPr>
                          <w:rFonts w:eastAsiaTheme="majorEastAsia" w:cstheme="majorBidi"/>
                          <w:i/>
                          <w:iCs/>
                          <w:color w:val="EF4623" w:themeColor="accent1"/>
                          <w:kern w:val="20"/>
                        </w:rPr>
                        <w:t>applications using PHP and MySQL</w:t>
                      </w:r>
                      <w:r>
                        <w:rPr>
                          <w:rFonts w:eastAsiaTheme="majorEastAsia" w:cstheme="majorBidi"/>
                          <w:i/>
                          <w:iCs/>
                          <w:color w:val="EF4623" w:themeColor="accent1"/>
                          <w:kern w:val="20"/>
                        </w:rPr>
                        <w:t>.</w:t>
                      </w: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bookmarkEnd w:id="0"/>
      <w:r w:rsidR="00CC449F">
        <w:t>Project</w:t>
      </w:r>
    </w:p>
    <w:p w14:paraId="7243E7B3" w14:textId="41CC73D6" w:rsidR="006F036A" w:rsidRPr="0069293C" w:rsidRDefault="00BD02A2" w:rsidP="00B31DEE">
      <w:pPr>
        <w:pStyle w:val="Signature"/>
        <w:spacing w:before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69293C">
        <w:rPr>
          <w:rFonts w:ascii="Times New Roman" w:hAnsi="Times New Roman" w:cs="Times New Roman"/>
          <w:color w:val="auto"/>
          <w:sz w:val="24"/>
          <w:szCs w:val="24"/>
        </w:rPr>
        <w:t>In this project, y</w:t>
      </w:r>
      <w:r w:rsidR="006B033E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ou 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>need</w:t>
      </w:r>
      <w:r w:rsidR="006B033E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to </w:t>
      </w:r>
      <w:r w:rsidR="00D30639" w:rsidRPr="0069293C">
        <w:rPr>
          <w:rFonts w:ascii="Times New Roman" w:hAnsi="Times New Roman" w:cs="Times New Roman"/>
          <w:color w:val="auto"/>
          <w:sz w:val="24"/>
          <w:szCs w:val="24"/>
        </w:rPr>
        <w:t>build</w:t>
      </w:r>
      <w:r w:rsidR="006B033E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a website</w:t>
      </w:r>
      <w:r w:rsidR="000E16AE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659A3" w:rsidRPr="0069293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based on </w:t>
      </w:r>
      <w:r w:rsidR="00C54924" w:rsidRPr="0069293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one of the suggested </w:t>
      </w:r>
      <w:r w:rsidR="0069293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project </w:t>
      </w:r>
      <w:r w:rsidR="00C54924" w:rsidRPr="0069293C">
        <w:rPr>
          <w:rFonts w:ascii="Times New Roman" w:hAnsi="Times New Roman" w:cs="Times New Roman"/>
          <w:b/>
          <w:bCs/>
          <w:color w:val="auto"/>
          <w:sz w:val="24"/>
          <w:szCs w:val="24"/>
        </w:rPr>
        <w:t>ideas</w:t>
      </w:r>
      <w:r w:rsidR="00DC58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below</w:t>
      </w:r>
      <w:r w:rsidR="002659A3" w:rsidRPr="0069293C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C582B">
        <w:rPr>
          <w:rFonts w:ascii="Times New Roman" w:hAnsi="Times New Roman" w:cs="Times New Roman"/>
          <w:color w:val="auto"/>
          <w:sz w:val="24"/>
          <w:szCs w:val="24"/>
        </w:rPr>
        <w:t xml:space="preserve">Your project should be from one of the below ideas. 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You </w:t>
      </w:r>
      <w:r w:rsidR="00AC7946" w:rsidRPr="0069293C">
        <w:rPr>
          <w:rFonts w:ascii="Times New Roman" w:hAnsi="Times New Roman" w:cs="Times New Roman"/>
          <w:color w:val="auto"/>
          <w:sz w:val="24"/>
          <w:szCs w:val="24"/>
        </w:rPr>
        <w:t>can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work on it 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>individually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or as a 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>group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of </w:t>
      </w:r>
      <w:r w:rsidR="00572FB4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a </w:t>
      </w:r>
      <w:r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maximum </w:t>
      </w:r>
      <w:r w:rsidR="00572FB4"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of </w:t>
      </w:r>
      <w:r w:rsidRPr="0069293C">
        <w:rPr>
          <w:rFonts w:ascii="Times New Roman" w:hAnsi="Times New Roman" w:cs="Times New Roman"/>
          <w:color w:val="auto"/>
          <w:sz w:val="24"/>
          <w:szCs w:val="24"/>
          <w:u w:val="single"/>
        </w:rPr>
        <w:t>3 members</w:t>
      </w:r>
      <w:r w:rsidR="002364C2"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</w:p>
    <w:p w14:paraId="5CCCEA2A" w14:textId="77777777" w:rsidR="007A4AC2" w:rsidRDefault="007A4AC2" w:rsidP="007A4AC2">
      <w:pPr>
        <w:pStyle w:val="Signature"/>
        <w:spacing w:before="360" w:line="240" w:lineRule="auto"/>
        <w:rPr>
          <w:rFonts w:ascii="Times New Roman" w:hAnsi="Times New Roman" w:cs="Times New Roman"/>
          <w:sz w:val="24"/>
          <w:szCs w:val="24"/>
        </w:rPr>
      </w:pPr>
    </w:p>
    <w:p w14:paraId="6826EC54" w14:textId="3F9C5593" w:rsidR="007A4AC2" w:rsidRPr="0069293C" w:rsidRDefault="007A4AC2" w:rsidP="007A4AC2">
      <w:pPr>
        <w:pStyle w:val="Signature"/>
        <w:spacing w:before="36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9293C">
        <w:rPr>
          <w:rFonts w:ascii="Times New Roman" w:hAnsi="Times New Roman" w:cs="Times New Roman"/>
          <w:b/>
          <w:bCs/>
          <w:color w:val="auto"/>
          <w:sz w:val="28"/>
          <w:szCs w:val="28"/>
        </w:rPr>
        <w:t>Suggested Project ideas</w:t>
      </w:r>
      <w:r w:rsidR="0069293C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</w:p>
    <w:p w14:paraId="0D9BD79A" w14:textId="77777777" w:rsidR="001516A4" w:rsidRDefault="001516A4" w:rsidP="001516A4">
      <w:pPr>
        <w:pStyle w:val="Signature"/>
        <w:numPr>
          <w:ilvl w:val="0"/>
          <w:numId w:val="15"/>
        </w:numPr>
        <w:spacing w:before="120" w:line="240" w:lineRule="auto"/>
        <w:ind w:left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1516A4">
        <w:rPr>
          <w:rFonts w:ascii="Times New Roman" w:hAnsi="Times New Roman" w:cs="Times New Roman"/>
          <w:b/>
          <w:bCs/>
          <w:color w:val="auto"/>
          <w:sz w:val="24"/>
          <w:szCs w:val="24"/>
        </w:rPr>
        <w:t>Online Course Registration System</w:t>
      </w:r>
      <w:r w:rsidRPr="001516A4">
        <w:rPr>
          <w:rFonts w:ascii="Times New Roman" w:hAnsi="Times New Roman" w:cs="Times New Roman"/>
          <w:color w:val="auto"/>
          <w:sz w:val="24"/>
          <w:szCs w:val="24"/>
        </w:rPr>
        <w:t xml:space="preserve">: Home page, Users register/login page, course listing page, course enrollment page, and enrollment history page. </w:t>
      </w:r>
    </w:p>
    <w:p w14:paraId="759C2F99" w14:textId="77777777" w:rsidR="001516A4" w:rsidRDefault="001516A4" w:rsidP="001516A4">
      <w:pPr>
        <w:pStyle w:val="Signature"/>
        <w:numPr>
          <w:ilvl w:val="0"/>
          <w:numId w:val="15"/>
        </w:numPr>
        <w:spacing w:before="120" w:line="240" w:lineRule="auto"/>
        <w:ind w:left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1516A4">
        <w:rPr>
          <w:rFonts w:ascii="Times New Roman" w:hAnsi="Times New Roman" w:cs="Times New Roman"/>
          <w:b/>
          <w:bCs/>
          <w:color w:val="auto"/>
          <w:sz w:val="24"/>
          <w:szCs w:val="24"/>
        </w:rPr>
        <w:t>Hotel Booking Website</w:t>
      </w:r>
      <w:r w:rsidRPr="001516A4">
        <w:rPr>
          <w:rFonts w:ascii="Times New Roman" w:hAnsi="Times New Roman" w:cs="Times New Roman"/>
          <w:color w:val="auto"/>
          <w:sz w:val="24"/>
          <w:szCs w:val="24"/>
        </w:rPr>
        <w:t xml:space="preserve">: Home page, Users register/login page, room search page, room details page, and booking history page. </w:t>
      </w:r>
    </w:p>
    <w:p w14:paraId="27D1EC28" w14:textId="77777777" w:rsidR="001516A4" w:rsidRDefault="001516A4" w:rsidP="001516A4">
      <w:pPr>
        <w:pStyle w:val="Signature"/>
        <w:numPr>
          <w:ilvl w:val="0"/>
          <w:numId w:val="15"/>
        </w:numPr>
        <w:spacing w:before="120" w:line="240" w:lineRule="auto"/>
        <w:ind w:left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1516A4">
        <w:rPr>
          <w:rFonts w:ascii="Times New Roman" w:hAnsi="Times New Roman" w:cs="Times New Roman"/>
          <w:b/>
          <w:bCs/>
          <w:color w:val="auto"/>
          <w:sz w:val="24"/>
          <w:szCs w:val="24"/>
        </w:rPr>
        <w:t>Online Shopping Website</w:t>
      </w:r>
      <w:r w:rsidRPr="001516A4">
        <w:rPr>
          <w:rFonts w:ascii="Times New Roman" w:hAnsi="Times New Roman" w:cs="Times New Roman"/>
          <w:color w:val="auto"/>
          <w:sz w:val="24"/>
          <w:szCs w:val="24"/>
        </w:rPr>
        <w:t xml:space="preserve">: Home page, Users register/login page, product categories page, shopping cart page, and order history page. </w:t>
      </w:r>
    </w:p>
    <w:p w14:paraId="3B3658AE" w14:textId="77777777" w:rsidR="001516A4" w:rsidRDefault="001516A4" w:rsidP="001516A4">
      <w:pPr>
        <w:pStyle w:val="Signature"/>
        <w:numPr>
          <w:ilvl w:val="0"/>
          <w:numId w:val="15"/>
        </w:numPr>
        <w:spacing w:before="120" w:line="240" w:lineRule="auto"/>
        <w:ind w:left="36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1516A4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1516A4">
        <w:rPr>
          <w:rFonts w:ascii="Times New Roman" w:hAnsi="Times New Roman" w:cs="Times New Roman"/>
          <w:b/>
          <w:bCs/>
          <w:color w:val="auto"/>
          <w:sz w:val="24"/>
          <w:szCs w:val="24"/>
        </w:rPr>
        <w:t>linic Appointment System:</w:t>
      </w:r>
      <w:r w:rsidRPr="001516A4">
        <w:rPr>
          <w:rFonts w:ascii="Times New Roman" w:hAnsi="Times New Roman" w:cs="Times New Roman"/>
          <w:color w:val="auto"/>
          <w:sz w:val="24"/>
          <w:szCs w:val="24"/>
        </w:rPr>
        <w:t xml:space="preserve"> Home page, Users register/login page, doctors listing page, appointment booking page, and appointment history page. </w:t>
      </w:r>
    </w:p>
    <w:p w14:paraId="20F87968" w14:textId="272E2B72" w:rsidR="0051627B" w:rsidRPr="0069293C" w:rsidRDefault="0051627B" w:rsidP="00B31DEE">
      <w:pPr>
        <w:pStyle w:val="Signature"/>
        <w:spacing w:before="120"/>
        <w:contextualSpacing w:val="0"/>
        <w:rPr>
          <w:rFonts w:ascii="Times New Roman" w:hAnsi="Times New Roman" w:cs="Times New Roman"/>
          <w:color w:val="auto"/>
          <w:sz w:val="24"/>
          <w:szCs w:val="24"/>
        </w:rPr>
      </w:pP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The website must cover all </w:t>
      </w:r>
      <w:r w:rsidR="0069293C">
        <w:rPr>
          <w:rFonts w:ascii="Times New Roman" w:hAnsi="Times New Roman" w:cs="Times New Roman"/>
          <w:color w:val="auto"/>
          <w:sz w:val="24"/>
          <w:szCs w:val="24"/>
        </w:rPr>
        <w:t xml:space="preserve">the following 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aspects </w:t>
      </w:r>
      <w:r w:rsidR="00612FDB" w:rsidRPr="0069293C">
        <w:rPr>
          <w:rFonts w:ascii="Times New Roman" w:hAnsi="Times New Roman" w:cs="Times New Roman"/>
          <w:color w:val="auto"/>
          <w:sz w:val="24"/>
          <w:szCs w:val="24"/>
        </w:rPr>
        <w:t>of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 the course (HTML, CSS,</w:t>
      </w:r>
      <w:r w:rsidR="00DC58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 xml:space="preserve">JavaScript, PHP, </w:t>
      </w:r>
      <w:r w:rsidR="00B31DEE" w:rsidRPr="0069293C">
        <w:rPr>
          <w:rFonts w:ascii="Times New Roman" w:hAnsi="Times New Roman" w:cs="Times New Roman"/>
          <w:color w:val="auto"/>
          <w:sz w:val="24"/>
          <w:szCs w:val="24"/>
        </w:rPr>
        <w:t>MySQL</w:t>
      </w:r>
      <w:r w:rsidRPr="0069293C">
        <w:rPr>
          <w:rFonts w:ascii="Times New Roman" w:hAnsi="Times New Roman" w:cs="Times New Roman"/>
          <w:color w:val="auto"/>
          <w:sz w:val="24"/>
          <w:szCs w:val="24"/>
        </w:rPr>
        <w:t>).</w:t>
      </w:r>
    </w:p>
    <w:tbl>
      <w:tblPr>
        <w:tblStyle w:val="TableGrid"/>
        <w:tblpPr w:leftFromText="180" w:rightFromText="180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1427"/>
        <w:gridCol w:w="5866"/>
        <w:gridCol w:w="827"/>
      </w:tblGrid>
      <w:tr w:rsidR="005337C3" w:rsidRPr="005337C3" w14:paraId="3543294E" w14:textId="77777777" w:rsidTr="0069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tcW w:w="1347" w:type="dxa"/>
            <w:shd w:val="clear" w:color="auto" w:fill="D9D9D9" w:themeFill="background1" w:themeFillShade="D9"/>
          </w:tcPr>
          <w:p w14:paraId="768D17B7" w14:textId="088339A4" w:rsidR="0069293C" w:rsidRPr="005337C3" w:rsidRDefault="0069293C" w:rsidP="00B31DEE">
            <w:pPr>
              <w:autoSpaceDE w:val="0"/>
              <w:autoSpaceDN w:val="0"/>
              <w:adjustRightInd w:val="0"/>
              <w:spacing w:line="276" w:lineRule="auto"/>
            </w:pPr>
            <w:r w:rsidRPr="005337C3">
              <w:t>Technology</w:t>
            </w:r>
          </w:p>
        </w:tc>
        <w:tc>
          <w:tcPr>
            <w:tcW w:w="5866" w:type="dxa"/>
          </w:tcPr>
          <w:p w14:paraId="1DD3C9A2" w14:textId="4AFFB6F5" w:rsidR="0069293C" w:rsidRPr="005337C3" w:rsidRDefault="0069293C" w:rsidP="00B31DEE">
            <w:pPr>
              <w:autoSpaceDE w:val="0"/>
              <w:autoSpaceDN w:val="0"/>
              <w:adjustRightInd w:val="0"/>
              <w:spacing w:line="276" w:lineRule="auto"/>
              <w:rPr>
                <w:bCs/>
              </w:rPr>
            </w:pPr>
            <w:r w:rsidRPr="005337C3">
              <w:rPr>
                <w:bCs/>
              </w:rPr>
              <w:t>Description</w:t>
            </w:r>
          </w:p>
        </w:tc>
        <w:tc>
          <w:tcPr>
            <w:tcW w:w="822" w:type="dxa"/>
          </w:tcPr>
          <w:p w14:paraId="60EB12F5" w14:textId="5413B9D9" w:rsidR="0069293C" w:rsidRPr="005337C3" w:rsidRDefault="0069293C" w:rsidP="0069293C">
            <w:pPr>
              <w:autoSpaceDE w:val="0"/>
              <w:autoSpaceDN w:val="0"/>
              <w:adjustRightInd w:val="0"/>
              <w:spacing w:line="276" w:lineRule="auto"/>
              <w:rPr>
                <w:bCs/>
              </w:rPr>
            </w:pPr>
            <w:r w:rsidRPr="005337C3">
              <w:rPr>
                <w:bCs/>
              </w:rPr>
              <w:t>Mark</w:t>
            </w:r>
          </w:p>
        </w:tc>
      </w:tr>
      <w:tr w:rsidR="005337C3" w:rsidRPr="005337C3" w14:paraId="1AE8E8A3" w14:textId="77777777" w:rsidTr="0069293C">
        <w:trPr>
          <w:trHeight w:val="395"/>
        </w:trPr>
        <w:tc>
          <w:tcPr>
            <w:tcW w:w="1347" w:type="dxa"/>
            <w:vMerge w:val="restart"/>
            <w:shd w:val="clear" w:color="auto" w:fill="D9D9D9" w:themeFill="background1" w:themeFillShade="D9"/>
          </w:tcPr>
          <w:p w14:paraId="4FBBC5DC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b/>
                <w:bCs/>
              </w:rPr>
            </w:pPr>
            <w:r w:rsidRPr="005337C3">
              <w:rPr>
                <w:b/>
                <w:bCs/>
              </w:rPr>
              <w:t>HTML</w:t>
            </w:r>
          </w:p>
        </w:tc>
        <w:tc>
          <w:tcPr>
            <w:tcW w:w="5866" w:type="dxa"/>
          </w:tcPr>
          <w:p w14:paraId="71A26887" w14:textId="2374C699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b/>
                <w:bCs/>
              </w:rPr>
            </w:pPr>
            <w:r w:rsidRPr="005337C3">
              <w:rPr>
                <w:bCs/>
              </w:rPr>
              <w:t>HTML Web elements (</w:t>
            </w:r>
            <w:r w:rsidR="00E44357" w:rsidRPr="005337C3">
              <w:rPr>
                <w:bCs/>
              </w:rPr>
              <w:t xml:space="preserve">header, footer, </w:t>
            </w:r>
            <w:r w:rsidRPr="005337C3">
              <w:rPr>
                <w:bCs/>
              </w:rPr>
              <w:t>list, table, form …)</w:t>
            </w:r>
          </w:p>
        </w:tc>
        <w:tc>
          <w:tcPr>
            <w:tcW w:w="822" w:type="dxa"/>
            <w:vMerge w:val="restart"/>
          </w:tcPr>
          <w:p w14:paraId="7E90FA8D" w14:textId="41BA099A" w:rsidR="007A4565" w:rsidRPr="005337C3" w:rsidRDefault="00F42DFC" w:rsidP="0069293C">
            <w:pPr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b/>
                <w:bCs/>
              </w:rPr>
            </w:pPr>
            <w:r w:rsidRPr="005337C3">
              <w:rPr>
                <w:bCs/>
              </w:rPr>
              <w:t>4</w:t>
            </w:r>
          </w:p>
        </w:tc>
      </w:tr>
      <w:tr w:rsidR="005337C3" w:rsidRPr="005337C3" w14:paraId="776CD07E" w14:textId="77777777" w:rsidTr="0069293C">
        <w:tc>
          <w:tcPr>
            <w:tcW w:w="1347" w:type="dxa"/>
            <w:vMerge/>
            <w:shd w:val="clear" w:color="auto" w:fill="D9D9D9" w:themeFill="background1" w:themeFillShade="D9"/>
          </w:tcPr>
          <w:p w14:paraId="743180F7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</w:p>
        </w:tc>
        <w:tc>
          <w:tcPr>
            <w:tcW w:w="5866" w:type="dxa"/>
          </w:tcPr>
          <w:p w14:paraId="2A2D7613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bCs/>
              </w:rPr>
            </w:pPr>
            <w:r w:rsidRPr="005337C3">
              <w:rPr>
                <w:bCs/>
              </w:rPr>
              <w:t>Navigation (Links are clear and located in the same area on each page. All links are functional)</w:t>
            </w:r>
          </w:p>
        </w:tc>
        <w:tc>
          <w:tcPr>
            <w:tcW w:w="822" w:type="dxa"/>
            <w:vMerge/>
          </w:tcPr>
          <w:p w14:paraId="2D177193" w14:textId="77777777" w:rsidR="007A4565" w:rsidRPr="005337C3" w:rsidRDefault="007A4565" w:rsidP="0069293C">
            <w:pPr>
              <w:autoSpaceDE w:val="0"/>
              <w:autoSpaceDN w:val="0"/>
              <w:adjustRightInd w:val="0"/>
              <w:spacing w:line="276" w:lineRule="auto"/>
              <w:ind w:left="0"/>
              <w:jc w:val="center"/>
              <w:rPr>
                <w:bCs/>
              </w:rPr>
            </w:pPr>
          </w:p>
        </w:tc>
      </w:tr>
      <w:tr w:rsidR="005337C3" w:rsidRPr="005337C3" w14:paraId="51B62DB7" w14:textId="77777777" w:rsidTr="0069293C">
        <w:tc>
          <w:tcPr>
            <w:tcW w:w="1347" w:type="dxa"/>
            <w:shd w:val="clear" w:color="auto" w:fill="D9D9D9" w:themeFill="background1" w:themeFillShade="D9"/>
          </w:tcPr>
          <w:p w14:paraId="2487658A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  <w:r w:rsidRPr="005337C3">
              <w:rPr>
                <w:b/>
              </w:rPr>
              <w:t>CSS</w:t>
            </w:r>
          </w:p>
        </w:tc>
        <w:tc>
          <w:tcPr>
            <w:tcW w:w="5866" w:type="dxa"/>
          </w:tcPr>
          <w:p w14:paraId="794F2B08" w14:textId="560F1939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bCs/>
              </w:rPr>
            </w:pPr>
            <w:r w:rsidRPr="005337C3">
              <w:rPr>
                <w:bCs/>
              </w:rPr>
              <w:t>Design (using CSS) Website demonstrates design principles: with consistent alignment, proximity, repetition, and contrast…</w:t>
            </w:r>
          </w:p>
        </w:tc>
        <w:tc>
          <w:tcPr>
            <w:tcW w:w="822" w:type="dxa"/>
          </w:tcPr>
          <w:p w14:paraId="6D32D22E" w14:textId="1E0F2401" w:rsidR="007A4565" w:rsidRPr="005337C3" w:rsidRDefault="00F42DF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</w:rPr>
            </w:pPr>
            <w:r w:rsidRPr="005337C3">
              <w:rPr>
                <w:bCs/>
              </w:rPr>
              <w:t>3</w:t>
            </w:r>
          </w:p>
        </w:tc>
      </w:tr>
      <w:tr w:rsidR="005337C3" w:rsidRPr="005337C3" w14:paraId="7E6F9C08" w14:textId="77777777" w:rsidTr="0069293C">
        <w:tc>
          <w:tcPr>
            <w:tcW w:w="1347" w:type="dxa"/>
            <w:shd w:val="clear" w:color="auto" w:fill="D9D9D9" w:themeFill="background1" w:themeFillShade="D9"/>
          </w:tcPr>
          <w:p w14:paraId="55049AD3" w14:textId="77777777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  <w:r w:rsidRPr="005337C3">
              <w:rPr>
                <w:b/>
              </w:rPr>
              <w:t>JavaScript</w:t>
            </w:r>
          </w:p>
        </w:tc>
        <w:tc>
          <w:tcPr>
            <w:tcW w:w="5866" w:type="dxa"/>
          </w:tcPr>
          <w:p w14:paraId="2CB46639" w14:textId="44B23872" w:rsidR="007A4565" w:rsidRPr="005337C3" w:rsidRDefault="007A4565" w:rsidP="00B31DEE">
            <w:pPr>
              <w:autoSpaceDE w:val="0"/>
              <w:autoSpaceDN w:val="0"/>
              <w:adjustRightInd w:val="0"/>
              <w:spacing w:line="276" w:lineRule="auto"/>
              <w:rPr>
                <w:bCs/>
              </w:rPr>
            </w:pPr>
            <w:r w:rsidRPr="005337C3">
              <w:rPr>
                <w:bCs/>
              </w:rPr>
              <w:t>Form validation</w:t>
            </w:r>
            <w:r w:rsidR="0030546D" w:rsidRPr="005337C3">
              <w:rPr>
                <w:bCs/>
              </w:rPr>
              <w:t xml:space="preserve">, input/output </w:t>
            </w:r>
          </w:p>
        </w:tc>
        <w:tc>
          <w:tcPr>
            <w:tcW w:w="822" w:type="dxa"/>
          </w:tcPr>
          <w:p w14:paraId="1FC25CD2" w14:textId="1E3E8AB9" w:rsidR="007A4565" w:rsidRPr="005337C3" w:rsidRDefault="00F42DF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</w:rPr>
            </w:pPr>
            <w:r w:rsidRPr="005337C3">
              <w:rPr>
                <w:bCs/>
              </w:rPr>
              <w:t>2</w:t>
            </w:r>
          </w:p>
        </w:tc>
      </w:tr>
      <w:tr w:rsidR="005337C3" w:rsidRPr="005337C3" w14:paraId="271E9A6F" w14:textId="77777777" w:rsidTr="0069293C">
        <w:trPr>
          <w:trHeight w:val="368"/>
        </w:trPr>
        <w:tc>
          <w:tcPr>
            <w:tcW w:w="1347" w:type="dxa"/>
            <w:vMerge w:val="restart"/>
            <w:shd w:val="clear" w:color="auto" w:fill="D9D9D9" w:themeFill="background1" w:themeFillShade="D9"/>
          </w:tcPr>
          <w:p w14:paraId="1AC1E482" w14:textId="02C13107" w:rsidR="00C163DC" w:rsidRPr="005337C3" w:rsidRDefault="00C163DC" w:rsidP="00B31DE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  <w:r w:rsidRPr="005337C3">
              <w:rPr>
                <w:b/>
              </w:rPr>
              <w:t>PHP and MySQL</w:t>
            </w:r>
          </w:p>
        </w:tc>
        <w:tc>
          <w:tcPr>
            <w:tcW w:w="5866" w:type="dxa"/>
          </w:tcPr>
          <w:p w14:paraId="62156FA3" w14:textId="74787A63" w:rsidR="00C163DC" w:rsidRPr="005337C3" w:rsidRDefault="00C163DC" w:rsidP="00B31DEE">
            <w:pPr>
              <w:autoSpaceDE w:val="0"/>
              <w:autoSpaceDN w:val="0"/>
              <w:adjustRightInd w:val="0"/>
              <w:spacing w:line="276" w:lineRule="auto"/>
              <w:rPr>
                <w:bCs/>
              </w:rPr>
            </w:pPr>
            <w:r w:rsidRPr="005337C3">
              <w:rPr>
                <w:bCs/>
              </w:rPr>
              <w:t>Create and populate a database in MySQL (1-2 tables).</w:t>
            </w:r>
          </w:p>
        </w:tc>
        <w:tc>
          <w:tcPr>
            <w:tcW w:w="822" w:type="dxa"/>
            <w:vMerge w:val="restart"/>
          </w:tcPr>
          <w:p w14:paraId="6B689B66" w14:textId="5561BBF9" w:rsidR="00C163DC" w:rsidRPr="005337C3" w:rsidRDefault="00F42DF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</w:rPr>
            </w:pPr>
            <w:r w:rsidRPr="005337C3">
              <w:rPr>
                <w:bCs/>
              </w:rPr>
              <w:t>5</w:t>
            </w:r>
          </w:p>
        </w:tc>
      </w:tr>
      <w:tr w:rsidR="005337C3" w:rsidRPr="005337C3" w14:paraId="4936319F" w14:textId="77777777" w:rsidTr="0069293C">
        <w:trPr>
          <w:trHeight w:val="390"/>
        </w:trPr>
        <w:tc>
          <w:tcPr>
            <w:tcW w:w="1347" w:type="dxa"/>
            <w:vMerge/>
            <w:shd w:val="clear" w:color="auto" w:fill="D9D9D9" w:themeFill="background1" w:themeFillShade="D9"/>
          </w:tcPr>
          <w:p w14:paraId="142E06A1" w14:textId="77777777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</w:rPr>
            </w:pPr>
          </w:p>
        </w:tc>
        <w:tc>
          <w:tcPr>
            <w:tcW w:w="5866" w:type="dxa"/>
          </w:tcPr>
          <w:p w14:paraId="44C10842" w14:textId="21DF35D6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Cs/>
              </w:rPr>
            </w:pPr>
            <w:r w:rsidRPr="005337C3">
              <w:rPr>
                <w:bCs/>
              </w:rPr>
              <w:t>Select records from MySQL database using PHP</w:t>
            </w:r>
          </w:p>
        </w:tc>
        <w:tc>
          <w:tcPr>
            <w:tcW w:w="822" w:type="dxa"/>
            <w:vMerge/>
          </w:tcPr>
          <w:p w14:paraId="3C66A78A" w14:textId="77777777" w:rsidR="00C163DC" w:rsidRPr="005337C3" w:rsidRDefault="00C163D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</w:rPr>
            </w:pPr>
          </w:p>
        </w:tc>
      </w:tr>
      <w:tr w:rsidR="005337C3" w:rsidRPr="005337C3" w14:paraId="7D294B3E" w14:textId="77777777" w:rsidTr="0069293C">
        <w:trPr>
          <w:trHeight w:val="390"/>
        </w:trPr>
        <w:tc>
          <w:tcPr>
            <w:tcW w:w="1347" w:type="dxa"/>
            <w:vMerge/>
            <w:shd w:val="clear" w:color="auto" w:fill="D9D9D9" w:themeFill="background1" w:themeFillShade="D9"/>
          </w:tcPr>
          <w:p w14:paraId="5C1749E6" w14:textId="77777777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</w:rPr>
            </w:pPr>
          </w:p>
        </w:tc>
        <w:tc>
          <w:tcPr>
            <w:tcW w:w="5866" w:type="dxa"/>
          </w:tcPr>
          <w:p w14:paraId="79099047" w14:textId="213107EA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Cs/>
              </w:rPr>
            </w:pPr>
            <w:r w:rsidRPr="005337C3">
              <w:rPr>
                <w:bCs/>
              </w:rPr>
              <w:t>Insert records into MySQL database using PHP</w:t>
            </w:r>
          </w:p>
        </w:tc>
        <w:tc>
          <w:tcPr>
            <w:tcW w:w="822" w:type="dxa"/>
            <w:vMerge/>
          </w:tcPr>
          <w:p w14:paraId="7EF0F664" w14:textId="77777777" w:rsidR="00C163DC" w:rsidRPr="005337C3" w:rsidRDefault="00C163D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</w:rPr>
            </w:pPr>
          </w:p>
        </w:tc>
      </w:tr>
      <w:tr w:rsidR="005337C3" w:rsidRPr="005337C3" w14:paraId="7E1E2E39" w14:textId="77777777" w:rsidTr="0069293C">
        <w:trPr>
          <w:trHeight w:val="390"/>
        </w:trPr>
        <w:tc>
          <w:tcPr>
            <w:tcW w:w="1347" w:type="dxa"/>
            <w:vMerge/>
            <w:shd w:val="clear" w:color="auto" w:fill="D9D9D9" w:themeFill="background1" w:themeFillShade="D9"/>
          </w:tcPr>
          <w:p w14:paraId="34387F89" w14:textId="77777777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</w:rPr>
            </w:pPr>
          </w:p>
        </w:tc>
        <w:tc>
          <w:tcPr>
            <w:tcW w:w="5866" w:type="dxa"/>
          </w:tcPr>
          <w:p w14:paraId="70EB0AB2" w14:textId="0D687EFA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rPr>
                <w:bCs/>
              </w:rPr>
            </w:pPr>
            <w:r w:rsidRPr="005337C3">
              <w:rPr>
                <w:bCs/>
              </w:rPr>
              <w:t>Update records into MySQL database using PHP</w:t>
            </w:r>
          </w:p>
        </w:tc>
        <w:tc>
          <w:tcPr>
            <w:tcW w:w="822" w:type="dxa"/>
            <w:vMerge/>
          </w:tcPr>
          <w:p w14:paraId="04063B50" w14:textId="77777777" w:rsidR="00C163DC" w:rsidRPr="005337C3" w:rsidRDefault="00C163D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</w:rPr>
            </w:pPr>
          </w:p>
        </w:tc>
      </w:tr>
      <w:tr w:rsidR="005337C3" w:rsidRPr="005337C3" w14:paraId="066586D1" w14:textId="77777777" w:rsidTr="0069293C">
        <w:trPr>
          <w:trHeight w:val="390"/>
        </w:trPr>
        <w:tc>
          <w:tcPr>
            <w:tcW w:w="1347" w:type="dxa"/>
            <w:vMerge/>
            <w:shd w:val="clear" w:color="auto" w:fill="D9D9D9" w:themeFill="background1" w:themeFillShade="D9"/>
          </w:tcPr>
          <w:p w14:paraId="503607A1" w14:textId="77777777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</w:rPr>
            </w:pPr>
          </w:p>
        </w:tc>
        <w:tc>
          <w:tcPr>
            <w:tcW w:w="5866" w:type="dxa"/>
          </w:tcPr>
          <w:p w14:paraId="43CF84A7" w14:textId="6DDA7F12" w:rsidR="00C163DC" w:rsidRPr="005337C3" w:rsidRDefault="00C163DC" w:rsidP="00BA3B38">
            <w:pPr>
              <w:autoSpaceDE w:val="0"/>
              <w:autoSpaceDN w:val="0"/>
              <w:adjustRightInd w:val="0"/>
              <w:spacing w:line="276" w:lineRule="auto"/>
              <w:rPr>
                <w:bCs/>
              </w:rPr>
            </w:pPr>
            <w:r w:rsidRPr="005337C3">
              <w:rPr>
                <w:bCs/>
              </w:rPr>
              <w:t xml:space="preserve">Delete records </w:t>
            </w:r>
            <w:r w:rsidR="00E9163A" w:rsidRPr="005337C3">
              <w:rPr>
                <w:bCs/>
              </w:rPr>
              <w:t>from</w:t>
            </w:r>
            <w:r w:rsidRPr="005337C3">
              <w:rPr>
                <w:bCs/>
              </w:rPr>
              <w:t xml:space="preserve"> MySQL database using PHP</w:t>
            </w:r>
          </w:p>
        </w:tc>
        <w:tc>
          <w:tcPr>
            <w:tcW w:w="822" w:type="dxa"/>
            <w:vMerge/>
          </w:tcPr>
          <w:p w14:paraId="0B20DA5B" w14:textId="77777777" w:rsidR="00C163DC" w:rsidRPr="005337C3" w:rsidRDefault="00C163DC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</w:rPr>
            </w:pPr>
          </w:p>
        </w:tc>
      </w:tr>
      <w:tr w:rsidR="005337C3" w:rsidRPr="005337C3" w14:paraId="42E8293D" w14:textId="77777777" w:rsidTr="0069293C">
        <w:trPr>
          <w:trHeight w:val="390"/>
        </w:trPr>
        <w:tc>
          <w:tcPr>
            <w:tcW w:w="7213" w:type="dxa"/>
            <w:gridSpan w:val="2"/>
            <w:shd w:val="clear" w:color="auto" w:fill="D9D9D9" w:themeFill="background1" w:themeFillShade="D9"/>
          </w:tcPr>
          <w:p w14:paraId="73DC7AE5" w14:textId="77777777" w:rsidR="00826778" w:rsidRPr="005337C3" w:rsidRDefault="00826778" w:rsidP="006F036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5337C3">
              <w:rPr>
                <w:b/>
              </w:rPr>
              <w:t>Total</w:t>
            </w:r>
          </w:p>
        </w:tc>
        <w:tc>
          <w:tcPr>
            <w:tcW w:w="822" w:type="dxa"/>
            <w:shd w:val="clear" w:color="auto" w:fill="D9D9D9" w:themeFill="background1" w:themeFillShade="D9"/>
          </w:tcPr>
          <w:p w14:paraId="6C639215" w14:textId="3B93DD10" w:rsidR="00826778" w:rsidRPr="005337C3" w:rsidRDefault="00826778" w:rsidP="006929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5337C3">
              <w:rPr>
                <w:b/>
              </w:rPr>
              <w:t>1</w:t>
            </w:r>
            <w:r w:rsidR="009A295E" w:rsidRPr="005337C3">
              <w:rPr>
                <w:b/>
              </w:rPr>
              <w:t>4</w:t>
            </w:r>
          </w:p>
        </w:tc>
      </w:tr>
    </w:tbl>
    <w:p w14:paraId="44744BDD" w14:textId="77777777" w:rsidR="00C260D5" w:rsidRDefault="00C260D5" w:rsidP="00C37875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bCs/>
          <w:u w:val="single"/>
        </w:rPr>
      </w:pPr>
    </w:p>
    <w:p w14:paraId="69625452" w14:textId="32316A16" w:rsidR="00C37875" w:rsidRPr="00C7761A" w:rsidRDefault="00C37875" w:rsidP="00B31DEE">
      <w:pPr>
        <w:autoSpaceDE w:val="0"/>
        <w:autoSpaceDN w:val="0"/>
        <w:adjustRightInd w:val="0"/>
        <w:spacing w:line="360" w:lineRule="auto"/>
        <w:rPr>
          <w:rFonts w:cstheme="minorHAnsi"/>
          <w:b/>
          <w:bCs/>
          <w:u w:val="single"/>
        </w:rPr>
      </w:pPr>
      <w:r w:rsidRPr="00C7761A">
        <w:rPr>
          <w:rFonts w:cstheme="minorHAnsi"/>
          <w:b/>
          <w:bCs/>
          <w:u w:val="single"/>
        </w:rPr>
        <w:t xml:space="preserve">Important </w:t>
      </w:r>
      <w:r w:rsidR="00C163DC">
        <w:rPr>
          <w:rFonts w:cstheme="minorHAnsi"/>
          <w:b/>
          <w:bCs/>
          <w:u w:val="single"/>
        </w:rPr>
        <w:t>n</w:t>
      </w:r>
      <w:r w:rsidRPr="00C7761A">
        <w:rPr>
          <w:rFonts w:cstheme="minorHAnsi"/>
          <w:b/>
          <w:bCs/>
          <w:u w:val="single"/>
        </w:rPr>
        <w:t>otes:</w:t>
      </w:r>
    </w:p>
    <w:p w14:paraId="6AD27092" w14:textId="4E6EF515" w:rsidR="00106EF8" w:rsidRPr="008862E9" w:rsidRDefault="00106EF8" w:rsidP="00B31DE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>The number of Web pages</w:t>
      </w:r>
      <w:r w:rsidR="000E16AE" w:rsidRPr="008862E9">
        <w:rPr>
          <w:rFonts w:cstheme="minorHAnsi"/>
          <w:color w:val="auto"/>
          <w:sz w:val="24"/>
          <w:szCs w:val="24"/>
        </w:rPr>
        <w:t xml:space="preserve"> within the website</w:t>
      </w:r>
      <w:r w:rsidRPr="008862E9">
        <w:rPr>
          <w:rFonts w:cstheme="minorHAnsi"/>
          <w:color w:val="auto"/>
          <w:sz w:val="24"/>
          <w:szCs w:val="24"/>
        </w:rPr>
        <w:t xml:space="preserve"> must be 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at least </w:t>
      </w:r>
      <w:r w:rsidR="000E16AE" w:rsidRPr="008862E9">
        <w:rPr>
          <w:rFonts w:cstheme="minorHAnsi"/>
          <w:b/>
          <w:bCs/>
          <w:color w:val="auto"/>
          <w:sz w:val="24"/>
          <w:szCs w:val="24"/>
        </w:rPr>
        <w:t>3</w:t>
      </w:r>
      <w:r w:rsidR="008415AC" w:rsidRPr="008862E9">
        <w:rPr>
          <w:rFonts w:cstheme="minorHAnsi"/>
          <w:b/>
          <w:bCs/>
          <w:color w:val="auto"/>
          <w:sz w:val="24"/>
          <w:szCs w:val="24"/>
        </w:rPr>
        <w:t xml:space="preserve"> pages</w:t>
      </w:r>
      <w:r w:rsidR="00E64A7D" w:rsidRPr="008862E9">
        <w:rPr>
          <w:rFonts w:cstheme="minorHAnsi"/>
          <w:b/>
          <w:bCs/>
          <w:color w:val="auto"/>
          <w:sz w:val="24"/>
          <w:szCs w:val="24"/>
        </w:rPr>
        <w:t>.</w:t>
      </w:r>
    </w:p>
    <w:p w14:paraId="26357824" w14:textId="4E912692" w:rsidR="00106EF8" w:rsidRPr="008862E9" w:rsidRDefault="00106EF8" w:rsidP="00B31DE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714" w:hanging="357"/>
        <w:rPr>
          <w:rFonts w:cstheme="minorHAnsi"/>
          <w:b/>
          <w:bCs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 xml:space="preserve">The number of dynamic Web pages </w:t>
      </w:r>
      <w:r w:rsidR="0065477C" w:rsidRPr="008862E9">
        <w:rPr>
          <w:rFonts w:cstheme="minorHAnsi"/>
          <w:color w:val="auto"/>
          <w:sz w:val="24"/>
          <w:szCs w:val="24"/>
        </w:rPr>
        <w:t>(</w:t>
      </w:r>
      <w:r w:rsidR="00B20A4A" w:rsidRPr="008862E9">
        <w:rPr>
          <w:rFonts w:cstheme="minorHAnsi"/>
          <w:color w:val="auto"/>
          <w:sz w:val="24"/>
          <w:szCs w:val="24"/>
        </w:rPr>
        <w:t>using</w:t>
      </w:r>
      <w:r w:rsidR="0065477C" w:rsidRPr="008862E9">
        <w:rPr>
          <w:rFonts w:cstheme="minorHAnsi"/>
          <w:color w:val="auto"/>
          <w:sz w:val="24"/>
          <w:szCs w:val="24"/>
        </w:rPr>
        <w:t xml:space="preserve"> JavaScript) </w:t>
      </w:r>
      <w:r w:rsidRPr="008862E9">
        <w:rPr>
          <w:rFonts w:cstheme="minorHAnsi"/>
          <w:color w:val="auto"/>
          <w:sz w:val="24"/>
          <w:szCs w:val="24"/>
        </w:rPr>
        <w:t xml:space="preserve">must be 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at least </w:t>
      </w:r>
      <w:r w:rsidR="000E16AE" w:rsidRPr="008862E9">
        <w:rPr>
          <w:rFonts w:cstheme="minorHAnsi"/>
          <w:b/>
          <w:bCs/>
          <w:color w:val="auto"/>
          <w:sz w:val="24"/>
          <w:szCs w:val="24"/>
        </w:rPr>
        <w:t>2</w:t>
      </w:r>
      <w:r w:rsidR="008415AC" w:rsidRPr="008862E9">
        <w:rPr>
          <w:rFonts w:cstheme="minorHAnsi"/>
          <w:b/>
          <w:bCs/>
          <w:color w:val="auto"/>
          <w:sz w:val="24"/>
          <w:szCs w:val="24"/>
        </w:rPr>
        <w:t xml:space="preserve"> pages</w:t>
      </w:r>
      <w:r w:rsidRPr="008862E9">
        <w:rPr>
          <w:rFonts w:cstheme="minorHAnsi"/>
          <w:b/>
          <w:bCs/>
          <w:color w:val="auto"/>
          <w:sz w:val="24"/>
          <w:szCs w:val="24"/>
        </w:rPr>
        <w:t>.</w:t>
      </w:r>
    </w:p>
    <w:p w14:paraId="6C4ED484" w14:textId="6370368A" w:rsidR="00106EF8" w:rsidRPr="008862E9" w:rsidRDefault="00106EF8" w:rsidP="00B31DE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>The Web</w:t>
      </w:r>
      <w:r w:rsidR="00497846" w:rsidRPr="008862E9">
        <w:rPr>
          <w:rFonts w:cstheme="minorHAnsi"/>
          <w:color w:val="auto"/>
          <w:sz w:val="24"/>
          <w:szCs w:val="24"/>
        </w:rPr>
        <w:t>s</w:t>
      </w:r>
      <w:r w:rsidRPr="008862E9">
        <w:rPr>
          <w:rFonts w:cstheme="minorHAnsi"/>
          <w:color w:val="auto"/>
          <w:sz w:val="24"/>
          <w:szCs w:val="24"/>
        </w:rPr>
        <w:t xml:space="preserve">ite must connect to a database 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(1 </w:t>
      </w:r>
      <w:r w:rsidR="008A4CBD" w:rsidRPr="008862E9">
        <w:rPr>
          <w:rFonts w:cstheme="minorHAnsi"/>
          <w:b/>
          <w:bCs/>
          <w:color w:val="auto"/>
          <w:sz w:val="24"/>
          <w:szCs w:val="24"/>
        </w:rPr>
        <w:t>S</w:t>
      </w:r>
      <w:r w:rsidRPr="008862E9">
        <w:rPr>
          <w:rFonts w:cstheme="minorHAnsi"/>
          <w:b/>
          <w:bCs/>
          <w:color w:val="auto"/>
          <w:sz w:val="24"/>
          <w:szCs w:val="24"/>
        </w:rPr>
        <w:t>elect</w:t>
      </w:r>
      <w:r w:rsidR="000E16AE" w:rsidRPr="008862E9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+ </w:t>
      </w:r>
      <w:r w:rsidR="00BA3B38" w:rsidRPr="008862E9">
        <w:rPr>
          <w:rFonts w:cstheme="minorHAnsi"/>
          <w:b/>
          <w:bCs/>
          <w:color w:val="auto"/>
          <w:sz w:val="24"/>
          <w:szCs w:val="24"/>
        </w:rPr>
        <w:t xml:space="preserve">1 </w:t>
      </w:r>
      <w:r w:rsidR="00E44357" w:rsidRPr="008862E9">
        <w:rPr>
          <w:rFonts w:cstheme="minorHAnsi"/>
          <w:b/>
          <w:bCs/>
          <w:color w:val="auto"/>
          <w:sz w:val="24"/>
          <w:szCs w:val="24"/>
        </w:rPr>
        <w:t>Insert</w:t>
      </w:r>
      <w:r w:rsidR="00B31DEE" w:rsidRPr="008862E9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="00BA3B38" w:rsidRPr="008862E9">
        <w:rPr>
          <w:rFonts w:cstheme="minorHAnsi"/>
          <w:b/>
          <w:bCs/>
          <w:color w:val="auto"/>
          <w:sz w:val="24"/>
          <w:szCs w:val="24"/>
        </w:rPr>
        <w:t>+</w:t>
      </w:r>
      <w:r w:rsidR="00B31DEE" w:rsidRPr="008862E9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Pr="008862E9">
        <w:rPr>
          <w:rFonts w:cstheme="minorHAnsi"/>
          <w:b/>
          <w:bCs/>
          <w:color w:val="auto"/>
          <w:sz w:val="24"/>
          <w:szCs w:val="24"/>
        </w:rPr>
        <w:t>1 Update</w:t>
      </w:r>
      <w:r w:rsidR="00267EDF" w:rsidRPr="008862E9">
        <w:rPr>
          <w:rFonts w:cstheme="minorHAnsi"/>
          <w:b/>
          <w:bCs/>
          <w:color w:val="auto"/>
          <w:sz w:val="24"/>
          <w:szCs w:val="24"/>
        </w:rPr>
        <w:t xml:space="preserve"> and 1 Delete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 queries)</w:t>
      </w:r>
      <w:r w:rsidRPr="008862E9">
        <w:rPr>
          <w:rFonts w:cstheme="minorHAnsi"/>
          <w:color w:val="auto"/>
          <w:sz w:val="24"/>
          <w:szCs w:val="24"/>
        </w:rPr>
        <w:t xml:space="preserve"> </w:t>
      </w:r>
      <w:r w:rsidR="00871FEA" w:rsidRPr="008862E9">
        <w:rPr>
          <w:rFonts w:cstheme="minorHAnsi"/>
          <w:color w:val="auto"/>
          <w:sz w:val="24"/>
          <w:szCs w:val="24"/>
        </w:rPr>
        <w:t xml:space="preserve">and take a screenshot for each one. </w:t>
      </w:r>
    </w:p>
    <w:p w14:paraId="7876BD28" w14:textId="54886E4A" w:rsidR="00497846" w:rsidRPr="008862E9" w:rsidRDefault="00497846" w:rsidP="00B31DE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 xml:space="preserve">For form validation, </w:t>
      </w:r>
      <w:r w:rsidR="009E5387" w:rsidRPr="008862E9">
        <w:rPr>
          <w:rFonts w:cstheme="minorHAnsi"/>
          <w:color w:val="auto"/>
          <w:sz w:val="24"/>
          <w:szCs w:val="24"/>
        </w:rPr>
        <w:t>at least one popup message must appear</w:t>
      </w:r>
      <w:r w:rsidRPr="008862E9">
        <w:rPr>
          <w:rFonts w:cstheme="minorHAnsi"/>
          <w:color w:val="auto"/>
          <w:sz w:val="24"/>
          <w:szCs w:val="24"/>
        </w:rPr>
        <w:t xml:space="preserve"> after the submit button has been clicked. The message must contain a list of all validation errors</w:t>
      </w:r>
      <w:r w:rsidRPr="008862E9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Pr="008862E9">
        <w:rPr>
          <w:rFonts w:cstheme="minorHAnsi"/>
          <w:color w:val="auto"/>
          <w:sz w:val="24"/>
          <w:szCs w:val="24"/>
        </w:rPr>
        <w:t xml:space="preserve">on the Web page. </w:t>
      </w:r>
    </w:p>
    <w:p w14:paraId="77B21F2C" w14:textId="7A41F1B6" w:rsidR="00D30639" w:rsidRPr="008862E9" w:rsidRDefault="00D30639" w:rsidP="00B31DEE">
      <w:pPr>
        <w:pStyle w:val="ListParagraph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 xml:space="preserve">The project needs to be </w:t>
      </w:r>
      <w:r w:rsidRPr="008862E9">
        <w:rPr>
          <w:rFonts w:cstheme="minorHAnsi"/>
          <w:b/>
          <w:bCs/>
          <w:color w:val="auto"/>
          <w:sz w:val="24"/>
          <w:szCs w:val="24"/>
        </w:rPr>
        <w:t>submitted in BB</w:t>
      </w:r>
      <w:r w:rsidRPr="008862E9">
        <w:rPr>
          <w:rFonts w:cstheme="minorHAnsi"/>
          <w:color w:val="auto"/>
          <w:sz w:val="24"/>
          <w:szCs w:val="24"/>
        </w:rPr>
        <w:t xml:space="preserve"> (as an assignment) by </w:t>
      </w:r>
      <w:r w:rsidRPr="008862E9">
        <w:rPr>
          <w:rFonts w:cstheme="minorHAnsi"/>
          <w:b/>
          <w:bCs/>
          <w:color w:val="auto"/>
          <w:sz w:val="24"/>
          <w:szCs w:val="24"/>
        </w:rPr>
        <w:t>ONE</w:t>
      </w:r>
      <w:r w:rsidRPr="008862E9">
        <w:rPr>
          <w:rFonts w:cstheme="minorHAnsi"/>
          <w:color w:val="auto"/>
          <w:sz w:val="24"/>
          <w:szCs w:val="24"/>
        </w:rPr>
        <w:t xml:space="preserve"> of the group members. </w:t>
      </w:r>
      <w:r w:rsidR="009E5387" w:rsidRPr="008862E9">
        <w:rPr>
          <w:rFonts w:cstheme="minorHAnsi"/>
          <w:color w:val="auto"/>
          <w:sz w:val="24"/>
          <w:szCs w:val="24"/>
        </w:rPr>
        <w:t>Your instructor will create the submission link</w:t>
      </w:r>
      <w:r w:rsidRPr="008862E9">
        <w:rPr>
          <w:rFonts w:cstheme="minorHAnsi"/>
          <w:color w:val="auto"/>
          <w:sz w:val="24"/>
          <w:szCs w:val="24"/>
        </w:rPr>
        <w:t>.</w:t>
      </w:r>
    </w:p>
    <w:p w14:paraId="37F7999A" w14:textId="38579C57" w:rsidR="008415AC" w:rsidRPr="008862E9" w:rsidRDefault="008415AC" w:rsidP="00B31DEE">
      <w:pPr>
        <w:pStyle w:val="ListParagraph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>Your HTML, CSS, JavaScript, PHP and MySQL codes/scripts that you paste i</w:t>
      </w:r>
      <w:r w:rsidR="009E5387" w:rsidRPr="008862E9">
        <w:rPr>
          <w:rFonts w:cstheme="minorHAnsi"/>
          <w:color w:val="auto"/>
          <w:sz w:val="24"/>
          <w:szCs w:val="24"/>
        </w:rPr>
        <w:t>nto your answer part of this file must be editable,</w:t>
      </w:r>
      <w:r w:rsidRPr="008862E9">
        <w:rPr>
          <w:rFonts w:cstheme="minorHAnsi"/>
          <w:color w:val="auto"/>
          <w:sz w:val="24"/>
          <w:szCs w:val="24"/>
        </w:rPr>
        <w:t xml:space="preserve"> </w:t>
      </w:r>
      <w:r w:rsidRPr="008862E9">
        <w:rPr>
          <w:rFonts w:cstheme="minorHAnsi"/>
          <w:b/>
          <w:bCs/>
          <w:color w:val="auto"/>
          <w:sz w:val="24"/>
          <w:szCs w:val="24"/>
        </w:rPr>
        <w:t>not screenshots</w:t>
      </w:r>
      <w:r w:rsidRPr="008862E9">
        <w:rPr>
          <w:rFonts w:cstheme="minorHAnsi"/>
          <w:color w:val="auto"/>
          <w:sz w:val="24"/>
          <w:szCs w:val="24"/>
        </w:rPr>
        <w:t>.</w:t>
      </w:r>
    </w:p>
    <w:p w14:paraId="1A88A0F6" w14:textId="10B73DAD" w:rsidR="008415AC" w:rsidRPr="008862E9" w:rsidRDefault="008415AC" w:rsidP="00B31DEE">
      <w:pPr>
        <w:pStyle w:val="ListParagraph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color w:val="auto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 xml:space="preserve">You need to take screenshots from </w:t>
      </w:r>
      <w:r w:rsidR="00E64A7D" w:rsidRPr="008862E9">
        <w:rPr>
          <w:rFonts w:cstheme="minorHAnsi"/>
          <w:color w:val="auto"/>
          <w:sz w:val="24"/>
          <w:szCs w:val="24"/>
        </w:rPr>
        <w:t xml:space="preserve">each </w:t>
      </w:r>
      <w:r w:rsidRPr="008862E9">
        <w:rPr>
          <w:rFonts w:cstheme="minorHAnsi"/>
          <w:color w:val="auto"/>
          <w:sz w:val="24"/>
          <w:szCs w:val="24"/>
        </w:rPr>
        <w:t xml:space="preserve">output pages and paste </w:t>
      </w:r>
      <w:r w:rsidR="009E5387" w:rsidRPr="008862E9">
        <w:rPr>
          <w:rFonts w:cstheme="minorHAnsi"/>
          <w:color w:val="auto"/>
          <w:sz w:val="24"/>
          <w:szCs w:val="24"/>
        </w:rPr>
        <w:t>them</w:t>
      </w:r>
      <w:r w:rsidRPr="008862E9">
        <w:rPr>
          <w:rFonts w:cstheme="minorHAnsi"/>
          <w:color w:val="auto"/>
          <w:sz w:val="24"/>
          <w:szCs w:val="24"/>
        </w:rPr>
        <w:t xml:space="preserve"> in</w:t>
      </w:r>
      <w:r w:rsidR="009E5387" w:rsidRPr="008862E9">
        <w:rPr>
          <w:rFonts w:cstheme="minorHAnsi"/>
          <w:color w:val="auto"/>
          <w:sz w:val="24"/>
          <w:szCs w:val="24"/>
        </w:rPr>
        <w:t>to</w:t>
      </w:r>
      <w:r w:rsidRPr="008862E9">
        <w:rPr>
          <w:rFonts w:cstheme="minorHAnsi"/>
          <w:color w:val="auto"/>
          <w:sz w:val="24"/>
          <w:szCs w:val="24"/>
        </w:rPr>
        <w:t xml:space="preserve"> your answer </w:t>
      </w:r>
      <w:r w:rsidR="00871FEA" w:rsidRPr="008862E9">
        <w:rPr>
          <w:rFonts w:cstheme="minorHAnsi"/>
          <w:color w:val="auto"/>
          <w:sz w:val="24"/>
          <w:szCs w:val="24"/>
        </w:rPr>
        <w:t>in</w:t>
      </w:r>
      <w:r w:rsidRPr="008862E9">
        <w:rPr>
          <w:rFonts w:cstheme="minorHAnsi"/>
          <w:color w:val="auto"/>
          <w:sz w:val="24"/>
          <w:szCs w:val="24"/>
        </w:rPr>
        <w:t xml:space="preserve"> this file.</w:t>
      </w:r>
    </w:p>
    <w:p w14:paraId="593620C0" w14:textId="245EE821" w:rsidR="00D30639" w:rsidRDefault="00D30639" w:rsidP="00B31DEE">
      <w:pPr>
        <w:pStyle w:val="ListParagraph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sz w:val="24"/>
          <w:szCs w:val="24"/>
        </w:rPr>
      </w:pPr>
      <w:r w:rsidRPr="008862E9">
        <w:rPr>
          <w:rFonts w:cstheme="minorHAnsi"/>
          <w:color w:val="auto"/>
          <w:sz w:val="24"/>
          <w:szCs w:val="24"/>
        </w:rPr>
        <w:t>Your project must be</w:t>
      </w:r>
      <w:r w:rsidRPr="00C7761A">
        <w:rPr>
          <w:rFonts w:cstheme="minorHAnsi"/>
          <w:sz w:val="24"/>
          <w:szCs w:val="24"/>
        </w:rPr>
        <w:t xml:space="preserve"> </w:t>
      </w:r>
      <w:r w:rsidRPr="00C7761A">
        <w:rPr>
          <w:rFonts w:cstheme="minorHAnsi"/>
          <w:b/>
          <w:bCs/>
          <w:color w:val="FF0000"/>
          <w:sz w:val="24"/>
          <w:szCs w:val="24"/>
        </w:rPr>
        <w:t>original work</w:t>
      </w:r>
      <w:r w:rsidRPr="00C7761A">
        <w:rPr>
          <w:rFonts w:cstheme="minorHAnsi"/>
          <w:sz w:val="24"/>
          <w:szCs w:val="24"/>
        </w:rPr>
        <w:t>.</w:t>
      </w:r>
      <w:r w:rsidRPr="008862E9">
        <w:rPr>
          <w:rFonts w:cstheme="minorHAnsi"/>
          <w:color w:val="auto"/>
          <w:sz w:val="24"/>
          <w:szCs w:val="24"/>
        </w:rPr>
        <w:t xml:space="preserve"> The project will be checked using </w:t>
      </w:r>
      <w:r w:rsidR="00572FB4" w:rsidRPr="008862E9">
        <w:rPr>
          <w:rFonts w:cstheme="minorHAnsi"/>
          <w:color w:val="auto"/>
          <w:sz w:val="24"/>
          <w:szCs w:val="24"/>
        </w:rPr>
        <w:t xml:space="preserve">a </w:t>
      </w:r>
      <w:r w:rsidRPr="00C7761A">
        <w:rPr>
          <w:rFonts w:cstheme="minorHAnsi"/>
          <w:b/>
          <w:bCs/>
          <w:color w:val="FF0000"/>
          <w:sz w:val="24"/>
          <w:szCs w:val="24"/>
        </w:rPr>
        <w:t>plagiarism tool</w:t>
      </w:r>
      <w:r w:rsidRPr="00C7761A">
        <w:rPr>
          <w:rFonts w:cstheme="minorHAnsi"/>
          <w:sz w:val="24"/>
          <w:szCs w:val="24"/>
        </w:rPr>
        <w:t xml:space="preserve">. </w:t>
      </w:r>
      <w:r w:rsidRPr="008862E9">
        <w:rPr>
          <w:rFonts w:cstheme="minorHAnsi"/>
          <w:color w:val="auto"/>
          <w:sz w:val="24"/>
          <w:szCs w:val="24"/>
        </w:rPr>
        <w:t xml:space="preserve">Any matching with </w:t>
      </w:r>
      <w:r w:rsidR="00572FB4" w:rsidRPr="008862E9">
        <w:rPr>
          <w:rFonts w:cstheme="minorHAnsi"/>
          <w:color w:val="auto"/>
          <w:sz w:val="24"/>
          <w:szCs w:val="24"/>
        </w:rPr>
        <w:t>an</w:t>
      </w:r>
      <w:r w:rsidR="00572FB4" w:rsidRPr="00C7761A">
        <w:rPr>
          <w:rFonts w:cstheme="minorHAnsi"/>
          <w:sz w:val="24"/>
          <w:szCs w:val="24"/>
        </w:rPr>
        <w:t xml:space="preserve"> </w:t>
      </w:r>
      <w:r w:rsidRPr="00C7761A">
        <w:rPr>
          <w:rFonts w:cstheme="minorHAnsi"/>
          <w:b/>
          <w:bCs/>
          <w:color w:val="FF0000"/>
          <w:sz w:val="24"/>
          <w:szCs w:val="24"/>
        </w:rPr>
        <w:t xml:space="preserve">online </w:t>
      </w:r>
      <w:r w:rsidR="00572FB4" w:rsidRPr="00C7761A">
        <w:rPr>
          <w:rFonts w:cstheme="minorHAnsi"/>
          <w:b/>
          <w:bCs/>
          <w:color w:val="FF0000"/>
          <w:sz w:val="24"/>
          <w:szCs w:val="24"/>
        </w:rPr>
        <w:t>project</w:t>
      </w:r>
      <w:r w:rsidR="00E64A7D">
        <w:rPr>
          <w:rFonts w:cstheme="minorHAnsi"/>
          <w:b/>
          <w:bCs/>
          <w:color w:val="FF0000"/>
          <w:sz w:val="24"/>
          <w:szCs w:val="24"/>
        </w:rPr>
        <w:t>, AI work</w:t>
      </w:r>
      <w:r w:rsidRPr="00C7761A">
        <w:rPr>
          <w:rFonts w:cstheme="minorHAnsi"/>
          <w:sz w:val="24"/>
          <w:szCs w:val="24"/>
        </w:rPr>
        <w:t xml:space="preserve"> o</w:t>
      </w:r>
      <w:r w:rsidRPr="008862E9">
        <w:rPr>
          <w:rFonts w:cstheme="minorHAnsi"/>
          <w:color w:val="auto"/>
          <w:sz w:val="24"/>
          <w:szCs w:val="24"/>
        </w:rPr>
        <w:t>r</w:t>
      </w:r>
      <w:r w:rsidRPr="00C7761A">
        <w:rPr>
          <w:rFonts w:cstheme="minorHAnsi"/>
          <w:sz w:val="24"/>
          <w:szCs w:val="24"/>
        </w:rPr>
        <w:t xml:space="preserve"> </w:t>
      </w:r>
      <w:r w:rsidR="00572FB4" w:rsidRPr="00C7761A">
        <w:rPr>
          <w:rFonts w:cstheme="minorHAnsi"/>
          <w:b/>
          <w:bCs/>
          <w:color w:val="FF0000"/>
          <w:sz w:val="24"/>
          <w:szCs w:val="24"/>
        </w:rPr>
        <w:t>another</w:t>
      </w:r>
      <w:r w:rsidR="00572FB4" w:rsidRPr="00C7761A">
        <w:rPr>
          <w:rFonts w:cstheme="minorHAnsi"/>
          <w:sz w:val="24"/>
          <w:szCs w:val="24"/>
        </w:rPr>
        <w:t>/</w:t>
      </w:r>
      <w:r w:rsidRPr="00C7761A">
        <w:rPr>
          <w:rFonts w:cstheme="minorHAnsi"/>
          <w:b/>
          <w:bCs/>
          <w:color w:val="FF0000"/>
          <w:sz w:val="24"/>
          <w:szCs w:val="24"/>
        </w:rPr>
        <w:t xml:space="preserve">previous student </w:t>
      </w:r>
      <w:r w:rsidR="00572FB4" w:rsidRPr="00C7761A">
        <w:rPr>
          <w:rFonts w:cstheme="minorHAnsi"/>
          <w:b/>
          <w:bCs/>
          <w:color w:val="FF0000"/>
          <w:sz w:val="24"/>
          <w:szCs w:val="24"/>
        </w:rPr>
        <w:t>project</w:t>
      </w:r>
      <w:r w:rsidRPr="00C7761A">
        <w:rPr>
          <w:rFonts w:cstheme="minorHAnsi"/>
          <w:sz w:val="24"/>
          <w:szCs w:val="24"/>
        </w:rPr>
        <w:t xml:space="preserve"> </w:t>
      </w:r>
      <w:r w:rsidRPr="008862E9">
        <w:rPr>
          <w:rFonts w:cstheme="minorHAnsi"/>
          <w:color w:val="auto"/>
          <w:sz w:val="24"/>
          <w:szCs w:val="24"/>
        </w:rPr>
        <w:t>will</w:t>
      </w:r>
      <w:r w:rsidRPr="00C7761A">
        <w:rPr>
          <w:rFonts w:cstheme="minorHAnsi"/>
          <w:sz w:val="24"/>
          <w:szCs w:val="24"/>
        </w:rPr>
        <w:t xml:space="preserve"> be </w:t>
      </w:r>
      <w:r w:rsidRPr="008862E9">
        <w:rPr>
          <w:rFonts w:cstheme="minorHAnsi"/>
          <w:color w:val="auto"/>
          <w:sz w:val="24"/>
          <w:szCs w:val="24"/>
        </w:rPr>
        <w:t>given</w:t>
      </w:r>
      <w:r w:rsidRPr="00C7761A">
        <w:rPr>
          <w:rFonts w:cstheme="minorHAnsi"/>
          <w:sz w:val="24"/>
          <w:szCs w:val="24"/>
        </w:rPr>
        <w:t xml:space="preserve"> </w:t>
      </w:r>
      <w:r w:rsidRPr="00C7761A">
        <w:rPr>
          <w:rFonts w:cstheme="minorHAnsi"/>
          <w:b/>
          <w:bCs/>
          <w:color w:val="FF0000"/>
          <w:sz w:val="24"/>
          <w:szCs w:val="24"/>
        </w:rPr>
        <w:t>ZERO</w:t>
      </w:r>
      <w:r w:rsidRPr="00C7761A">
        <w:rPr>
          <w:rFonts w:cstheme="minorHAnsi"/>
          <w:sz w:val="24"/>
          <w:szCs w:val="24"/>
        </w:rPr>
        <w:t xml:space="preserve">. </w:t>
      </w:r>
    </w:p>
    <w:p w14:paraId="2898C73E" w14:textId="5AB1F6E3" w:rsidR="00AF71E5" w:rsidRDefault="009E5387" w:rsidP="00B31DEE">
      <w:pPr>
        <w:pStyle w:val="ListParagraph"/>
        <w:numPr>
          <w:ilvl w:val="0"/>
          <w:numId w:val="7"/>
        </w:numPr>
        <w:spacing w:before="120" w:after="0" w:line="240" w:lineRule="auto"/>
        <w:ind w:left="714" w:hanging="357"/>
        <w:rPr>
          <w:rFonts w:cstheme="minorHAnsi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The m</w:t>
      </w:r>
      <w:r w:rsidR="00AF71E5" w:rsidRPr="00393C2A">
        <w:rPr>
          <w:rFonts w:cstheme="minorHAnsi"/>
          <w:b/>
          <w:bCs/>
          <w:color w:val="FF0000"/>
          <w:sz w:val="24"/>
          <w:szCs w:val="24"/>
        </w:rPr>
        <w:t>aximum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number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of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students</w:t>
      </w:r>
      <w:r w:rsidR="00AF71E5" w:rsidRPr="00393C2A">
        <w:rPr>
          <w:rFonts w:cstheme="minorHAnsi"/>
          <w:sz w:val="24"/>
          <w:szCs w:val="24"/>
        </w:rPr>
        <w:t xml:space="preserve"> in </w:t>
      </w:r>
      <w:r w:rsidRPr="008862E9">
        <w:rPr>
          <w:rFonts w:cstheme="minorHAnsi"/>
          <w:color w:val="auto"/>
          <w:sz w:val="24"/>
          <w:szCs w:val="24"/>
        </w:rPr>
        <w:t>the</w:t>
      </w:r>
      <w:r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group</w:t>
      </w:r>
      <w:r w:rsidR="00AF71E5" w:rsidRPr="00393C2A">
        <w:rPr>
          <w:rFonts w:cstheme="minorHAnsi"/>
          <w:sz w:val="24"/>
          <w:szCs w:val="24"/>
        </w:rPr>
        <w:t xml:space="preserve"> is </w:t>
      </w:r>
      <w:r w:rsidR="00C163DC">
        <w:rPr>
          <w:rFonts w:cstheme="minorHAnsi"/>
          <w:b/>
          <w:bCs/>
          <w:color w:val="FF0000"/>
          <w:sz w:val="24"/>
          <w:szCs w:val="24"/>
        </w:rPr>
        <w:t>3</w:t>
      </w:r>
      <w:r w:rsidR="00AF71E5" w:rsidRPr="00393C2A">
        <w:rPr>
          <w:rFonts w:cstheme="minorHAnsi"/>
          <w:sz w:val="24"/>
          <w:szCs w:val="24"/>
        </w:rPr>
        <w:t xml:space="preserve">. </w:t>
      </w:r>
      <w:r w:rsidR="00AF71E5" w:rsidRPr="008862E9">
        <w:rPr>
          <w:rFonts w:cstheme="minorHAnsi"/>
          <w:color w:val="auto"/>
          <w:sz w:val="24"/>
          <w:szCs w:val="24"/>
        </w:rPr>
        <w:t>Only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the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393C2A">
        <w:rPr>
          <w:rFonts w:cstheme="minorHAnsi"/>
          <w:b/>
          <w:bCs/>
          <w:color w:val="FF0000"/>
          <w:sz w:val="24"/>
          <w:szCs w:val="24"/>
        </w:rPr>
        <w:t>group leader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will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393C2A">
        <w:rPr>
          <w:rFonts w:cstheme="minorHAnsi"/>
          <w:b/>
          <w:bCs/>
          <w:color w:val="FF0000"/>
          <w:sz w:val="24"/>
          <w:szCs w:val="24"/>
        </w:rPr>
        <w:t>upload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the</w:t>
      </w:r>
      <w:r w:rsidR="00AF71E5" w:rsidRPr="00393C2A">
        <w:rPr>
          <w:rFonts w:cstheme="minorHAnsi"/>
          <w:sz w:val="24"/>
          <w:szCs w:val="24"/>
        </w:rPr>
        <w:t> </w:t>
      </w:r>
      <w:r w:rsidR="00AF71E5" w:rsidRPr="008862E9">
        <w:rPr>
          <w:rFonts w:cstheme="minorHAnsi"/>
          <w:color w:val="auto"/>
          <w:sz w:val="24"/>
          <w:szCs w:val="24"/>
        </w:rPr>
        <w:t>final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report</w:t>
      </w:r>
      <w:r w:rsidR="00AF71E5" w:rsidRPr="00393C2A">
        <w:rPr>
          <w:rFonts w:cstheme="minorHAnsi"/>
          <w:sz w:val="24"/>
          <w:szCs w:val="24"/>
        </w:rPr>
        <w:t> </w:t>
      </w:r>
      <w:r w:rsidR="00AF71E5" w:rsidRPr="008862E9">
        <w:rPr>
          <w:rFonts w:cstheme="minorHAnsi"/>
          <w:color w:val="auto"/>
          <w:sz w:val="24"/>
          <w:szCs w:val="24"/>
        </w:rPr>
        <w:t>on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8862E9">
        <w:rPr>
          <w:rFonts w:cstheme="minorHAnsi"/>
          <w:color w:val="auto"/>
          <w:sz w:val="24"/>
          <w:szCs w:val="24"/>
        </w:rPr>
        <w:t>the</w:t>
      </w:r>
      <w:r w:rsidR="00AF71E5" w:rsidRPr="00393C2A">
        <w:rPr>
          <w:rFonts w:cstheme="minorHAnsi"/>
          <w:sz w:val="24"/>
          <w:szCs w:val="24"/>
        </w:rPr>
        <w:t xml:space="preserve"> </w:t>
      </w:r>
      <w:r w:rsidR="00AF71E5" w:rsidRPr="00393C2A">
        <w:rPr>
          <w:rFonts w:cstheme="minorHAnsi"/>
          <w:b/>
          <w:bCs/>
          <w:color w:val="FF0000"/>
          <w:sz w:val="24"/>
          <w:szCs w:val="24"/>
        </w:rPr>
        <w:t>blackboard</w:t>
      </w:r>
      <w:r w:rsidR="00AF71E5" w:rsidRPr="00393C2A">
        <w:rPr>
          <w:rFonts w:cstheme="minorHAnsi"/>
          <w:sz w:val="24"/>
          <w:szCs w:val="24"/>
        </w:rPr>
        <w:t>.</w:t>
      </w:r>
    </w:p>
    <w:p w14:paraId="394CADB8" w14:textId="77777777" w:rsidR="00C163DC" w:rsidRDefault="00C163DC" w:rsidP="00C163DC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bCs/>
          <w:u w:val="single"/>
        </w:rPr>
      </w:pPr>
    </w:p>
    <w:p w14:paraId="75E16274" w14:textId="005789C3" w:rsidR="00C163DC" w:rsidRPr="00C163DC" w:rsidRDefault="00C163DC" w:rsidP="00C163DC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b/>
          <w:bCs/>
          <w:u w:val="single"/>
        </w:rPr>
      </w:pPr>
      <w:r w:rsidRPr="00C163DC">
        <w:rPr>
          <w:rFonts w:cstheme="minorHAnsi"/>
          <w:b/>
          <w:bCs/>
          <w:u w:val="single"/>
        </w:rPr>
        <w:t>Presentation:</w:t>
      </w:r>
    </w:p>
    <w:p w14:paraId="0220FA00" w14:textId="0B32C883" w:rsidR="00A16EA8" w:rsidRPr="00A16EA8" w:rsidRDefault="00A16EA8" w:rsidP="00B31DEE">
      <w:pPr>
        <w:pStyle w:val="ListParagraph"/>
        <w:numPr>
          <w:ilvl w:val="0"/>
          <w:numId w:val="10"/>
        </w:numPr>
        <w:spacing w:after="120" w:line="240" w:lineRule="auto"/>
        <w:ind w:left="1080"/>
        <w:rPr>
          <w:rFonts w:asciiTheme="minorBidi" w:hAnsiTheme="minorBidi"/>
          <w:caps/>
          <w:color w:val="auto"/>
          <w:sz w:val="24"/>
          <w:szCs w:val="24"/>
        </w:rPr>
      </w:pP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Each group needs to make a presentation </w:t>
      </w:r>
      <w:r w:rsidR="002C7196">
        <w:rPr>
          <w:rFonts w:asciiTheme="minorBidi" w:hAnsiTheme="minorBidi"/>
          <w:color w:val="000000" w:themeColor="text1"/>
          <w:kern w:val="2"/>
          <w:sz w:val="24"/>
          <w:szCs w:val="24"/>
        </w:rPr>
        <w:t>OR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a video recording (based on your instructor) of their project. The presentation date will be </w:t>
      </w:r>
      <w:r w:rsidR="002C7196"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announced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later by your instructor.</w:t>
      </w:r>
    </w:p>
    <w:p w14:paraId="61480F9E" w14:textId="59393131" w:rsidR="00C163DC" w:rsidRPr="009A295E" w:rsidRDefault="00C163DC" w:rsidP="00B31DEE">
      <w:pPr>
        <w:pStyle w:val="ListParagraph"/>
        <w:numPr>
          <w:ilvl w:val="0"/>
          <w:numId w:val="10"/>
        </w:numPr>
        <w:spacing w:after="120" w:line="240" w:lineRule="auto"/>
        <w:ind w:left="1080"/>
        <w:rPr>
          <w:rFonts w:asciiTheme="minorBidi" w:hAnsiTheme="minorBidi"/>
          <w:caps/>
          <w:color w:val="auto"/>
          <w:sz w:val="24"/>
          <w:szCs w:val="24"/>
        </w:rPr>
      </w:pPr>
      <w:r w:rsidRPr="009A295E">
        <w:rPr>
          <w:rFonts w:asciiTheme="minorBidi" w:hAnsiTheme="minorBidi"/>
          <w:color w:val="auto"/>
          <w:sz w:val="24"/>
          <w:szCs w:val="24"/>
        </w:rPr>
        <w:t xml:space="preserve">The maximum time for a presentation is </w:t>
      </w:r>
      <w:r w:rsidRPr="009A295E">
        <w:rPr>
          <w:rFonts w:asciiTheme="minorBidi" w:hAnsiTheme="minorBidi"/>
          <w:color w:val="C00000"/>
          <w:sz w:val="24"/>
          <w:szCs w:val="24"/>
        </w:rPr>
        <w:t>5 mins</w:t>
      </w:r>
      <w:r w:rsidRPr="009A295E">
        <w:rPr>
          <w:rFonts w:asciiTheme="minorBidi" w:hAnsiTheme="minorBidi"/>
          <w:color w:val="auto"/>
          <w:sz w:val="24"/>
          <w:szCs w:val="24"/>
        </w:rPr>
        <w:t>.</w:t>
      </w:r>
    </w:p>
    <w:p w14:paraId="248BFD16" w14:textId="09203D5D" w:rsidR="00C163DC" w:rsidRPr="009A295E" w:rsidRDefault="00A16EA8" w:rsidP="00B31DEE">
      <w:pPr>
        <w:pStyle w:val="ListParagraph"/>
        <w:numPr>
          <w:ilvl w:val="0"/>
          <w:numId w:val="10"/>
        </w:numPr>
        <w:spacing w:after="120" w:line="240" w:lineRule="auto"/>
        <w:ind w:left="1080"/>
        <w:rPr>
          <w:rFonts w:asciiTheme="minorBidi" w:hAnsiTheme="minorBidi"/>
          <w:caps/>
          <w:color w:val="auto"/>
          <w:sz w:val="24"/>
          <w:szCs w:val="24"/>
        </w:rPr>
      </w:pP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In a</w:t>
      </w:r>
      <w:r>
        <w:rPr>
          <w:rFonts w:asciiTheme="minorBidi" w:hAnsiTheme="minorBidi"/>
          <w:color w:val="C00000"/>
          <w:sz w:val="24"/>
          <w:szCs w:val="24"/>
        </w:rPr>
        <w:t xml:space="preserve"> 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presentation</w:t>
      </w:r>
      <w:r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case,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</w:t>
      </w:r>
      <w:r w:rsidR="00C163DC" w:rsidRPr="009A295E">
        <w:rPr>
          <w:rFonts w:asciiTheme="minorBidi" w:hAnsiTheme="minorBidi"/>
          <w:color w:val="C00000"/>
          <w:sz w:val="24"/>
          <w:szCs w:val="24"/>
        </w:rPr>
        <w:t>All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 xml:space="preserve"> the group members need to </w:t>
      </w:r>
      <w:r w:rsidR="00C163DC" w:rsidRPr="009A295E">
        <w:rPr>
          <w:rFonts w:asciiTheme="minorBidi" w:hAnsiTheme="minorBidi"/>
          <w:color w:val="C00000"/>
          <w:sz w:val="24"/>
          <w:szCs w:val="24"/>
        </w:rPr>
        <w:t>present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>.</w:t>
      </w:r>
    </w:p>
    <w:p w14:paraId="297902EB" w14:textId="2DAAE26B" w:rsidR="00C163DC" w:rsidRPr="00A16EA8" w:rsidRDefault="00A16EA8" w:rsidP="00B31DEE">
      <w:pPr>
        <w:pStyle w:val="ListParagraph"/>
        <w:numPr>
          <w:ilvl w:val="0"/>
          <w:numId w:val="10"/>
        </w:numPr>
        <w:spacing w:after="120" w:line="240" w:lineRule="auto"/>
        <w:ind w:left="1080"/>
        <w:rPr>
          <w:rFonts w:asciiTheme="minorBidi" w:hAnsiTheme="minorBidi"/>
          <w:caps/>
          <w:color w:val="auto"/>
          <w:sz w:val="24"/>
          <w:szCs w:val="24"/>
        </w:rPr>
      </w:pP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In </w:t>
      </w:r>
      <w:r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both 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presentation</w:t>
      </w:r>
      <w:r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and </w:t>
      </w:r>
      <w:r w:rsidRPr="00A16EA8">
        <w:rPr>
          <w:rFonts w:asciiTheme="minorBidi" w:hAnsiTheme="minorBidi"/>
          <w:color w:val="000000" w:themeColor="text1"/>
          <w:kern w:val="2"/>
          <w:sz w:val="24"/>
          <w:szCs w:val="24"/>
        </w:rPr>
        <w:t>video recording</w:t>
      </w:r>
      <w:r>
        <w:rPr>
          <w:rFonts w:asciiTheme="minorBidi" w:hAnsiTheme="minorBidi"/>
          <w:color w:val="000000" w:themeColor="text1"/>
          <w:kern w:val="2"/>
          <w:sz w:val="24"/>
          <w:szCs w:val="24"/>
        </w:rPr>
        <w:t xml:space="preserve"> cases, </w:t>
      </w:r>
      <w:r>
        <w:rPr>
          <w:rFonts w:asciiTheme="minorBidi" w:hAnsiTheme="minorBidi"/>
          <w:color w:val="C00000"/>
          <w:sz w:val="24"/>
          <w:szCs w:val="24"/>
        </w:rPr>
        <w:t>no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 xml:space="preserve"> need to make </w:t>
      </w:r>
      <w:r w:rsidR="00C163DC" w:rsidRPr="009A295E">
        <w:rPr>
          <w:rFonts w:asciiTheme="minorBidi" w:hAnsiTheme="minorBidi"/>
          <w:color w:val="C00000"/>
          <w:sz w:val="24"/>
          <w:szCs w:val="24"/>
        </w:rPr>
        <w:t>PowerPoint slides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 xml:space="preserve">. You need to </w:t>
      </w:r>
      <w:r w:rsidR="00C163DC" w:rsidRPr="009A295E">
        <w:rPr>
          <w:rFonts w:asciiTheme="minorBidi" w:hAnsiTheme="minorBidi"/>
          <w:color w:val="C00000"/>
          <w:sz w:val="24"/>
          <w:szCs w:val="24"/>
        </w:rPr>
        <w:t>run/demonstrate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 xml:space="preserve"> your project pages and present their functionality and interfaces</w:t>
      </w:r>
      <w:r w:rsidR="00220715">
        <w:rPr>
          <w:rFonts w:asciiTheme="minorBidi" w:hAnsiTheme="minorBidi"/>
          <w:color w:val="auto"/>
          <w:sz w:val="24"/>
          <w:szCs w:val="24"/>
        </w:rPr>
        <w:t>/pages</w:t>
      </w:r>
      <w:r w:rsidR="00C163DC" w:rsidRPr="009A295E">
        <w:rPr>
          <w:rFonts w:asciiTheme="minorBidi" w:hAnsiTheme="minorBidi"/>
          <w:color w:val="auto"/>
          <w:sz w:val="24"/>
          <w:szCs w:val="24"/>
        </w:rPr>
        <w:t>.</w:t>
      </w:r>
    </w:p>
    <w:p w14:paraId="487AC4D9" w14:textId="0F6680EB" w:rsidR="00C163DC" w:rsidRPr="002727ED" w:rsidRDefault="00C163DC" w:rsidP="00B31DEE">
      <w:pPr>
        <w:spacing w:before="240" w:after="120" w:line="36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Files to submit/upload</w:t>
      </w:r>
      <w:r w:rsidRPr="00261717">
        <w:rPr>
          <w:b/>
          <w:bCs/>
        </w:rPr>
        <w:t>:</w:t>
      </w:r>
    </w:p>
    <w:p w14:paraId="28DEA062" w14:textId="415AB8D9" w:rsidR="00C163DC" w:rsidRPr="00CF4509" w:rsidRDefault="00C163DC" w:rsidP="009E5387">
      <w:pPr>
        <w:pStyle w:val="ListParagraph"/>
        <w:numPr>
          <w:ilvl w:val="0"/>
          <w:numId w:val="12"/>
        </w:numPr>
        <w:spacing w:before="120" w:after="0" w:line="240" w:lineRule="auto"/>
        <w:ind w:left="360"/>
        <w:contextualSpacing w:val="0"/>
        <w:rPr>
          <w:rFonts w:ascii="Courier New" w:hAnsi="Courier New" w:cs="Courier New"/>
          <w:color w:val="C00000"/>
          <w:sz w:val="24"/>
          <w:szCs w:val="24"/>
        </w:rPr>
      </w:pPr>
      <w:r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>IT</w:t>
      </w:r>
      <w:r w:rsidR="008415AC">
        <w:rPr>
          <w:rFonts w:ascii="Courier New" w:hAnsi="Courier New" w:cs="Courier New"/>
          <w:b/>
          <w:bCs/>
          <w:color w:val="C00000"/>
          <w:sz w:val="24"/>
          <w:szCs w:val="24"/>
        </w:rPr>
        <w:t>361</w:t>
      </w:r>
      <w:r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>_Project.docx:</w:t>
      </w:r>
      <w:r w:rsidRPr="00CF4509">
        <w:rPr>
          <w:rFonts w:ascii="Courier New" w:hAnsi="Courier New" w:cs="Courier New"/>
          <w:color w:val="C00000"/>
          <w:sz w:val="24"/>
          <w:szCs w:val="24"/>
        </w:rPr>
        <w:t xml:space="preserve"> </w:t>
      </w:r>
    </w:p>
    <w:p w14:paraId="7FBBAA7C" w14:textId="2C673668" w:rsidR="00C163DC" w:rsidRPr="00CF4509" w:rsidRDefault="009E5387" w:rsidP="009E5387">
      <w:pPr>
        <w:spacing w:before="120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word file of the project that contains your</w:t>
      </w:r>
      <w:r w:rsidR="00C163DC" w:rsidRPr="00CF4509">
        <w:rPr>
          <w:rFonts w:ascii="Courier New" w:hAnsi="Courier New" w:cs="Courier New"/>
        </w:rPr>
        <w:t xml:space="preserve"> answer.</w:t>
      </w:r>
    </w:p>
    <w:p w14:paraId="5D8863E9" w14:textId="3BF4FDF4" w:rsidR="00C163DC" w:rsidRPr="00CF4509" w:rsidRDefault="003422F1" w:rsidP="009E5387">
      <w:pPr>
        <w:pStyle w:val="ListParagraph"/>
        <w:numPr>
          <w:ilvl w:val="0"/>
          <w:numId w:val="12"/>
        </w:numPr>
        <w:spacing w:before="120" w:after="0" w:line="240" w:lineRule="auto"/>
        <w:ind w:left="360"/>
        <w:contextualSpacing w:val="0"/>
        <w:rPr>
          <w:rFonts w:ascii="Courier New" w:hAnsi="Courier New" w:cs="Courier New"/>
          <w:b/>
          <w:bCs/>
          <w:color w:val="C00000"/>
          <w:sz w:val="24"/>
          <w:szCs w:val="24"/>
        </w:rPr>
      </w:pPr>
      <w:r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>IT</w:t>
      </w:r>
      <w:r w:rsidR="008415AC">
        <w:rPr>
          <w:rFonts w:ascii="Courier New" w:hAnsi="Courier New" w:cs="Courier New"/>
          <w:b/>
          <w:bCs/>
          <w:color w:val="C00000"/>
          <w:sz w:val="24"/>
          <w:szCs w:val="24"/>
        </w:rPr>
        <w:t>361</w:t>
      </w:r>
      <w:r w:rsidR="00C163DC"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 xml:space="preserve">_Project.pdf </w:t>
      </w:r>
    </w:p>
    <w:p w14:paraId="546DCE11" w14:textId="2ED9A6E8" w:rsidR="00C163DC" w:rsidRPr="00CF4509" w:rsidRDefault="009E5387" w:rsidP="009E5387">
      <w:pPr>
        <w:spacing w:before="120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</w:t>
      </w:r>
      <w:r w:rsidR="00C163DC" w:rsidRPr="00CF4509">
        <w:rPr>
          <w:rFonts w:ascii="Courier New" w:hAnsi="Courier New" w:cs="Courier New"/>
        </w:rPr>
        <w:t xml:space="preserve"> PDF </w:t>
      </w:r>
      <w:r>
        <w:rPr>
          <w:rFonts w:ascii="Courier New" w:hAnsi="Courier New" w:cs="Courier New"/>
        </w:rPr>
        <w:t>file of the project that contains your</w:t>
      </w:r>
      <w:r w:rsidRPr="00CF4509">
        <w:rPr>
          <w:rFonts w:ascii="Courier New" w:hAnsi="Courier New" w:cs="Courier New"/>
        </w:rPr>
        <w:t xml:space="preserve"> answer.</w:t>
      </w:r>
    </w:p>
    <w:p w14:paraId="138735A6" w14:textId="4BA1C9CE" w:rsidR="00C163DC" w:rsidRPr="00CF4509" w:rsidRDefault="003422F1" w:rsidP="009E5387">
      <w:pPr>
        <w:pStyle w:val="ListParagraph"/>
        <w:numPr>
          <w:ilvl w:val="0"/>
          <w:numId w:val="12"/>
        </w:numPr>
        <w:spacing w:before="120" w:after="0" w:line="240" w:lineRule="auto"/>
        <w:ind w:left="360"/>
        <w:contextualSpacing w:val="0"/>
        <w:rPr>
          <w:rFonts w:ascii="Courier New" w:hAnsi="Courier New" w:cs="Courier New"/>
          <w:b/>
          <w:bCs/>
          <w:color w:val="C00000"/>
          <w:sz w:val="24"/>
          <w:szCs w:val="24"/>
        </w:rPr>
      </w:pPr>
      <w:bookmarkStart w:id="1" w:name="OLE_LINK1"/>
      <w:bookmarkStart w:id="2" w:name="OLE_LINK2"/>
      <w:r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>IT</w:t>
      </w:r>
      <w:r w:rsidR="008415AC">
        <w:rPr>
          <w:rFonts w:ascii="Courier New" w:hAnsi="Courier New" w:cs="Courier New"/>
          <w:b/>
          <w:bCs/>
          <w:color w:val="C00000"/>
          <w:sz w:val="24"/>
          <w:szCs w:val="24"/>
        </w:rPr>
        <w:t>361</w:t>
      </w:r>
      <w:r w:rsidR="00C163DC" w:rsidRPr="00CF4509">
        <w:rPr>
          <w:rFonts w:ascii="Courier New" w:hAnsi="Courier New" w:cs="Courier New"/>
          <w:b/>
          <w:bCs/>
          <w:color w:val="C00000"/>
          <w:sz w:val="24"/>
          <w:szCs w:val="24"/>
        </w:rPr>
        <w:t xml:space="preserve">_Project.zip: </w:t>
      </w:r>
    </w:p>
    <w:p w14:paraId="4521E21E" w14:textId="4CA1E7B6" w:rsidR="00C163DC" w:rsidRDefault="00C163DC" w:rsidP="009E5387">
      <w:pPr>
        <w:pStyle w:val="ListParagraph"/>
        <w:spacing w:before="120" w:after="0" w:line="240" w:lineRule="auto"/>
        <w:ind w:left="360"/>
        <w:contextualSpacing w:val="0"/>
        <w:rPr>
          <w:rFonts w:ascii="Courier New" w:hAnsi="Courier New" w:cs="Courier New"/>
          <w:color w:val="auto"/>
          <w:sz w:val="24"/>
          <w:szCs w:val="24"/>
        </w:rPr>
      </w:pPr>
      <w:r w:rsidRPr="00CF4509">
        <w:rPr>
          <w:rFonts w:ascii="Courier New" w:hAnsi="Courier New" w:cs="Courier New"/>
          <w:color w:val="auto"/>
          <w:sz w:val="24"/>
          <w:szCs w:val="24"/>
        </w:rPr>
        <w:t xml:space="preserve">Contains all the </w:t>
      </w:r>
      <w:r w:rsidR="00B00430">
        <w:rPr>
          <w:rFonts w:ascii="Courier New" w:hAnsi="Courier New" w:cs="Courier New"/>
          <w:color w:val="auto"/>
          <w:sz w:val="24"/>
          <w:szCs w:val="24"/>
        </w:rPr>
        <w:t xml:space="preserve">coding </w:t>
      </w:r>
      <w:r w:rsidRPr="00CF4509">
        <w:rPr>
          <w:rFonts w:ascii="Courier New" w:hAnsi="Courier New" w:cs="Courier New"/>
          <w:color w:val="auto"/>
          <w:sz w:val="24"/>
          <w:szCs w:val="24"/>
        </w:rPr>
        <w:t>files of the project (</w:t>
      </w:r>
      <w:r w:rsidRPr="00C163DC">
        <w:rPr>
          <w:rFonts w:ascii="Courier New" w:hAnsi="Courier New" w:cs="Courier New"/>
          <w:color w:val="auto"/>
          <w:sz w:val="24"/>
          <w:szCs w:val="24"/>
        </w:rPr>
        <w:t>HTML, CSS,</w:t>
      </w:r>
      <w:r w:rsidR="009E5387">
        <w:rPr>
          <w:rFonts w:ascii="Courier New" w:hAnsi="Courier New" w:cs="Courier New"/>
          <w:color w:val="auto"/>
          <w:sz w:val="24"/>
          <w:szCs w:val="24"/>
        </w:rPr>
        <w:t xml:space="preserve"> </w:t>
      </w:r>
      <w:r w:rsidR="00885E6C">
        <w:rPr>
          <w:rFonts w:ascii="Courier New" w:hAnsi="Courier New" w:cs="Courier New"/>
          <w:color w:val="auto"/>
          <w:sz w:val="24"/>
          <w:szCs w:val="24"/>
        </w:rPr>
        <w:t>images</w:t>
      </w:r>
      <w:r w:rsidRPr="00C163DC">
        <w:rPr>
          <w:rFonts w:ascii="Courier New" w:hAnsi="Courier New" w:cs="Courier New"/>
          <w:color w:val="auto"/>
          <w:sz w:val="24"/>
          <w:szCs w:val="24"/>
        </w:rPr>
        <w:t xml:space="preserve"> J</w:t>
      </w:r>
      <w:r>
        <w:rPr>
          <w:rFonts w:ascii="Courier New" w:hAnsi="Courier New" w:cs="Courier New"/>
          <w:color w:val="auto"/>
          <w:sz w:val="24"/>
          <w:szCs w:val="24"/>
        </w:rPr>
        <w:t xml:space="preserve">avaScript, </w:t>
      </w:r>
      <w:r w:rsidRPr="00C163DC">
        <w:rPr>
          <w:rFonts w:ascii="Courier New" w:hAnsi="Courier New" w:cs="Courier New"/>
          <w:color w:val="auto"/>
          <w:sz w:val="24"/>
          <w:szCs w:val="24"/>
        </w:rPr>
        <w:t xml:space="preserve">PHP </w:t>
      </w:r>
      <w:r>
        <w:rPr>
          <w:rFonts w:ascii="Courier New" w:hAnsi="Courier New" w:cs="Courier New"/>
          <w:color w:val="auto"/>
          <w:sz w:val="24"/>
          <w:szCs w:val="24"/>
        </w:rPr>
        <w:t>and</w:t>
      </w:r>
      <w:r w:rsidRPr="00C163DC">
        <w:rPr>
          <w:rFonts w:ascii="Courier New" w:hAnsi="Courier New" w:cs="Courier New"/>
          <w:color w:val="auto"/>
          <w:sz w:val="24"/>
          <w:szCs w:val="24"/>
        </w:rPr>
        <w:t xml:space="preserve"> </w:t>
      </w:r>
      <w:r>
        <w:rPr>
          <w:rFonts w:ascii="Courier New" w:hAnsi="Courier New" w:cs="Courier New"/>
          <w:color w:val="auto"/>
          <w:sz w:val="24"/>
          <w:szCs w:val="24"/>
        </w:rPr>
        <w:t>MySQL).</w:t>
      </w:r>
    </w:p>
    <w:bookmarkEnd w:id="1"/>
    <w:bookmarkEnd w:id="2"/>
    <w:p w14:paraId="71B279CF" w14:textId="08A01629" w:rsidR="00C616E1" w:rsidRPr="00CF4509" w:rsidRDefault="00C616E1" w:rsidP="009E5387">
      <w:pPr>
        <w:pStyle w:val="ListParagraph"/>
        <w:spacing w:before="120" w:after="0" w:line="240" w:lineRule="auto"/>
        <w:ind w:left="360"/>
        <w:contextualSpacing w:val="0"/>
        <w:rPr>
          <w:rFonts w:ascii="Courier New" w:hAnsi="Courier New" w:cs="Courier New"/>
          <w:color w:val="auto"/>
          <w:sz w:val="24"/>
          <w:szCs w:val="24"/>
        </w:rPr>
      </w:pPr>
    </w:p>
    <w:p w14:paraId="6A1BB3E0" w14:textId="77777777" w:rsidR="00C37875" w:rsidRPr="00C163DC" w:rsidRDefault="00C37875" w:rsidP="00C163DC">
      <w:pPr>
        <w:pStyle w:val="ListParagraph"/>
        <w:spacing w:before="120" w:after="0" w:line="240" w:lineRule="auto"/>
        <w:ind w:left="714"/>
        <w:jc w:val="both"/>
        <w:rPr>
          <w:rFonts w:cstheme="minorHAnsi"/>
          <w:sz w:val="24"/>
          <w:szCs w:val="24"/>
        </w:rPr>
      </w:pPr>
    </w:p>
    <w:bookmarkStart w:id="3" w:name="_Toc321140623"/>
    <w:p w14:paraId="261B9B92" w14:textId="31029D49" w:rsidR="00496101" w:rsidRDefault="00822BAC">
      <w:pPr>
        <w:pStyle w:val="Heading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E31CF4" wp14:editId="7FDA6D7E">
                <wp:simplePos x="0" y="0"/>
                <wp:positionH relativeFrom="column">
                  <wp:posOffset>4194810</wp:posOffset>
                </wp:positionH>
                <wp:positionV relativeFrom="page">
                  <wp:posOffset>1470355</wp:posOffset>
                </wp:positionV>
                <wp:extent cx="1098000" cy="306000"/>
                <wp:effectExtent l="57150" t="38100" r="83185" b="94615"/>
                <wp:wrapNone/>
                <wp:docPr id="2" name="Double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000" cy="3060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14DCDFF" w14:textId="6FE84DF2" w:rsidR="00822BAC" w:rsidRPr="00034555" w:rsidRDefault="002C7196" w:rsidP="00822BA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4</w:t>
                            </w:r>
                            <w:r w:rsidR="00822BAC" w:rsidRPr="0003455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1CF4" id="Double Bracket 2" o:spid="_x0000_s1034" type="#_x0000_t185" style="position:absolute;margin-left:330.3pt;margin-top:115.8pt;width:86.45pt;height:2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" strokecolor="black [3200]" strokeweight="2pt">
                <v:shadow on="t" color="black" opacity="24903f" origin=",.5" offset="0,.55556mm"/>
                <v:textbox>
                  <w:txbxContent>
                    <w:p w14:paraId="114DCDFF" w14:textId="6FE84DF2" w:rsidR="00822BAC" w:rsidRPr="00034555" w:rsidRDefault="002C7196" w:rsidP="00822BAC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4</w:t>
                      </w:r>
                      <w:r w:rsidR="00822BAC" w:rsidRPr="00034555">
                        <w:rPr>
                          <w:b/>
                          <w:bCs/>
                          <w:i/>
                          <w:iCs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916D5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79A76518" wp14:editId="25DE4055">
                <wp:simplePos x="0" y="0"/>
                <wp:positionH relativeFrom="page">
                  <wp:posOffset>470840</wp:posOffset>
                </wp:positionH>
                <wp:positionV relativeFrom="margin">
                  <wp:posOffset>-1270</wp:posOffset>
                </wp:positionV>
                <wp:extent cx="1247775" cy="2304288"/>
                <wp:effectExtent l="0" t="0" r="0" b="0"/>
                <wp:wrapSquare wrapText="largest"/>
                <wp:docPr id="21" name="Text Box 21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AED29" w14:textId="77777777" w:rsidR="00D30639" w:rsidRDefault="00D30639" w:rsidP="00D30639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30E91C1E" w14:textId="77777777" w:rsidR="00D30639" w:rsidRPr="00BD02A2" w:rsidRDefault="00D30639" w:rsidP="00D30639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2. Create web pages using HTML5 and CSS3.</w:t>
                            </w:r>
                          </w:p>
                          <w:p w14:paraId="79256E6C" w14:textId="77777777" w:rsidR="00FB3FB6" w:rsidRDefault="00FB3FB6" w:rsidP="00FB3FB6"/>
                          <w:p w14:paraId="2C0A1062" w14:textId="77777777" w:rsidR="00FB3FB6" w:rsidRDefault="00FB3FB6" w:rsidP="00FB3FB6"/>
                          <w:p w14:paraId="19234FDA" w14:textId="77777777" w:rsidR="00FB3FB6" w:rsidRDefault="00FB3FB6" w:rsidP="00FB3FB6"/>
                          <w:p w14:paraId="7ABB2646" w14:textId="77777777" w:rsidR="00FB3FB6" w:rsidRDefault="00FB3FB6" w:rsidP="00FB3FB6"/>
                          <w:p w14:paraId="78B84197" w14:textId="77777777" w:rsidR="00FB3FB6" w:rsidRDefault="00FB3FB6" w:rsidP="00FB3FB6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79A76518" id="Text Box 21" o:spid="_x0000_s1035" type="#_x0000_t202" alt="Sidebar" style="position:absolute;margin-left:37.05pt;margin-top:-.1pt;width:98.25pt;height:181.45pt;z-index:25168179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" filled="f" stroked="f" strokeweight=".5pt">
                <v:textbox inset="3.6pt,0,3.6pt,0">
                  <w:txbxContent>
                    <w:p w14:paraId="327AED29" w14:textId="77777777" w:rsidR="00D30639" w:rsidRDefault="00D30639" w:rsidP="00D30639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30E91C1E" w14:textId="77777777" w:rsidR="00D30639" w:rsidRPr="00BD02A2" w:rsidRDefault="00D30639" w:rsidP="00D30639">
                      <w:pPr>
                        <w:rPr>
                          <w:i/>
                          <w:iCs/>
                          <w:color w:val="EF4623" w:themeColor="accent1"/>
                          <w:kern w:val="20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</w:rPr>
                        <w:t>2. Create web pages using HTML5 and CSS3.</w:t>
                      </w:r>
                    </w:p>
                    <w:p w14:paraId="79256E6C" w14:textId="77777777" w:rsidR="00FB3FB6" w:rsidRDefault="00FB3FB6" w:rsidP="00FB3FB6"/>
                    <w:p w14:paraId="2C0A1062" w14:textId="77777777" w:rsidR="00FB3FB6" w:rsidRDefault="00FB3FB6" w:rsidP="00FB3FB6"/>
                    <w:p w14:paraId="19234FDA" w14:textId="77777777" w:rsidR="00FB3FB6" w:rsidRDefault="00FB3FB6" w:rsidP="00FB3FB6"/>
                    <w:p w14:paraId="7ABB2646" w14:textId="77777777" w:rsidR="00FB3FB6" w:rsidRDefault="00FB3FB6" w:rsidP="00FB3FB6"/>
                    <w:p w14:paraId="78B84197" w14:textId="77777777" w:rsidR="00FB3FB6" w:rsidRDefault="00FB3FB6" w:rsidP="00FB3FB6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bookmarkEnd w:id="3"/>
      <w:r w:rsidR="005270B2">
        <w:t>HTML</w:t>
      </w:r>
    </w:p>
    <w:p w14:paraId="0C2BE6AA" w14:textId="1FC25902" w:rsidR="00496101" w:rsidRPr="00A02169" w:rsidRDefault="00A02169" w:rsidP="00A02169">
      <w:pPr>
        <w:spacing w:before="360" w:line="312" w:lineRule="auto"/>
        <w:jc w:val="center"/>
        <w:rPr>
          <w:b/>
          <w:bCs/>
          <w:sz w:val="32"/>
          <w:szCs w:val="32"/>
        </w:rPr>
      </w:pPr>
      <w:r w:rsidRPr="00A02169">
        <w:rPr>
          <w:b/>
          <w:bCs/>
          <w:sz w:val="32"/>
          <w:szCs w:val="32"/>
        </w:rPr>
        <w:t>Index.html</w:t>
      </w:r>
    </w:p>
    <w:p w14:paraId="062A9B5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569CD6"/>
          <w:sz w:val="18"/>
          <w:szCs w:val="18"/>
        </w:rPr>
        <w:t>&lt;?php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 </w:t>
      </w:r>
      <w:r w:rsidRPr="00A02169">
        <w:rPr>
          <w:rFonts w:ascii="Menlo" w:hAnsi="Menlo" w:cs="Menlo"/>
          <w:color w:val="DCDCAA"/>
          <w:sz w:val="18"/>
          <w:szCs w:val="18"/>
        </w:rPr>
        <w:t>session_start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(); </w:t>
      </w:r>
      <w:r w:rsidRPr="00A02169">
        <w:rPr>
          <w:rFonts w:ascii="Menlo" w:hAnsi="Menlo" w:cs="Menlo"/>
          <w:color w:val="C586C0"/>
          <w:sz w:val="18"/>
          <w:szCs w:val="18"/>
        </w:rPr>
        <w:t>include</w:t>
      </w:r>
      <w:r w:rsidRPr="00A02169">
        <w:rPr>
          <w:rFonts w:ascii="Menlo" w:hAnsi="Menlo" w:cs="Menlo"/>
          <w:color w:val="D4D4D4"/>
          <w:sz w:val="18"/>
          <w:szCs w:val="18"/>
        </w:rPr>
        <w:t>(</w:t>
      </w:r>
      <w:r w:rsidRPr="00A02169">
        <w:rPr>
          <w:rFonts w:ascii="Menlo" w:hAnsi="Menlo" w:cs="Menlo"/>
          <w:color w:val="CE9178"/>
          <w:sz w:val="18"/>
          <w:szCs w:val="18"/>
        </w:rPr>
        <w:t>"includes/setup.php"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); </w:t>
      </w:r>
      <w:r w:rsidRPr="00A02169">
        <w:rPr>
          <w:rFonts w:ascii="Menlo" w:hAnsi="Menlo" w:cs="Menlo"/>
          <w:color w:val="569CD6"/>
          <w:sz w:val="18"/>
          <w:szCs w:val="18"/>
        </w:rPr>
        <w:t>?&gt;</w:t>
      </w:r>
    </w:p>
    <w:p w14:paraId="2B9727F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808080"/>
          <w:sz w:val="18"/>
          <w:szCs w:val="18"/>
        </w:rPr>
        <w:t>&lt;!</w:t>
      </w:r>
      <w:r w:rsidRPr="00A02169">
        <w:rPr>
          <w:rFonts w:ascii="Menlo" w:hAnsi="Menlo" w:cs="Menlo"/>
          <w:color w:val="569CD6"/>
          <w:sz w:val="18"/>
          <w:szCs w:val="18"/>
        </w:rPr>
        <w:t>DOCTYPE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html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60E5C94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html</w:t>
      </w:r>
      <w:r w:rsidRPr="00A02169">
        <w:rPr>
          <w:rFonts w:ascii="Menlo" w:hAnsi="Menlo" w:cs="Menlo"/>
          <w:color w:val="808080"/>
          <w:sz w:val="18"/>
          <w:szCs w:val="18"/>
        </w:rPr>
        <w:t>&gt;&lt;</w:t>
      </w:r>
      <w:r w:rsidRPr="00A02169">
        <w:rPr>
          <w:rFonts w:ascii="Menlo" w:hAnsi="Menlo" w:cs="Menlo"/>
          <w:color w:val="569CD6"/>
          <w:sz w:val="18"/>
          <w:szCs w:val="18"/>
        </w:rPr>
        <w:t>head</w:t>
      </w:r>
      <w:r w:rsidRPr="00A02169">
        <w:rPr>
          <w:rFonts w:ascii="Menlo" w:hAnsi="Menlo" w:cs="Menlo"/>
          <w:color w:val="808080"/>
          <w:sz w:val="18"/>
          <w:szCs w:val="18"/>
        </w:rPr>
        <w:t>&gt;&lt;</w:t>
      </w:r>
      <w:r w:rsidRPr="00A02169">
        <w:rPr>
          <w:rFonts w:ascii="Menlo" w:hAnsi="Menlo" w:cs="Menlo"/>
          <w:color w:val="569CD6"/>
          <w:sz w:val="18"/>
          <w:szCs w:val="18"/>
        </w:rPr>
        <w:t>title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>StayEasy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title</w:t>
      </w:r>
      <w:r w:rsidRPr="00A02169">
        <w:rPr>
          <w:rFonts w:ascii="Menlo" w:hAnsi="Menlo" w:cs="Menlo"/>
          <w:color w:val="808080"/>
          <w:sz w:val="18"/>
          <w:szCs w:val="18"/>
        </w:rPr>
        <w:t>&gt;&lt;</w:t>
      </w:r>
      <w:r w:rsidRPr="00A02169">
        <w:rPr>
          <w:rFonts w:ascii="Menlo" w:hAnsi="Menlo" w:cs="Menlo"/>
          <w:color w:val="569CD6"/>
          <w:sz w:val="18"/>
          <w:szCs w:val="18"/>
        </w:rPr>
        <w:t>link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rel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"stylesheet"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href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"css/style.css"</w:t>
      </w:r>
      <w:r w:rsidRPr="00A02169">
        <w:rPr>
          <w:rFonts w:ascii="Menlo" w:hAnsi="Menlo" w:cs="Menlo"/>
          <w:color w:val="808080"/>
          <w:sz w:val="18"/>
          <w:szCs w:val="18"/>
        </w:rPr>
        <w:t>&gt;&lt;/</w:t>
      </w:r>
      <w:r w:rsidRPr="00A02169">
        <w:rPr>
          <w:rFonts w:ascii="Menlo" w:hAnsi="Menlo" w:cs="Menlo"/>
          <w:color w:val="569CD6"/>
          <w:sz w:val="18"/>
          <w:szCs w:val="18"/>
        </w:rPr>
        <w:t>head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6A67CE1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body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2B59F04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34643FF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rtl/>
        </w:rPr>
      </w:pPr>
      <w:r w:rsidRPr="00A02169">
        <w:rPr>
          <w:rFonts w:ascii="Menlo" w:hAnsi="Menlo" w:cs="Menlo"/>
          <w:color w:val="569CD6"/>
          <w:sz w:val="18"/>
          <w:szCs w:val="18"/>
        </w:rPr>
        <w:t>&lt;?php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 </w:t>
      </w:r>
      <w:r w:rsidRPr="00A02169">
        <w:rPr>
          <w:rFonts w:ascii="Menlo" w:hAnsi="Menlo" w:cs="Menlo"/>
          <w:color w:val="DCDCAA"/>
          <w:sz w:val="18"/>
          <w:szCs w:val="18"/>
        </w:rPr>
        <w:t>session_start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(); </w:t>
      </w:r>
      <w:r w:rsidRPr="00A02169">
        <w:rPr>
          <w:rFonts w:ascii="Menlo" w:hAnsi="Menlo" w:cs="Menlo"/>
          <w:color w:val="569CD6"/>
          <w:sz w:val="18"/>
          <w:szCs w:val="18"/>
        </w:rPr>
        <w:t>?&gt;</w:t>
      </w:r>
    </w:p>
    <w:p w14:paraId="04F6D4F4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C544F8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header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class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"main-header"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197C0BC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div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class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"logo"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StayEasy </w:t>
      </w: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span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>Hotel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span</w:t>
      </w:r>
      <w:r w:rsidRPr="00A02169">
        <w:rPr>
          <w:rFonts w:ascii="Menlo" w:hAnsi="Menlo" w:cs="Menlo"/>
          <w:color w:val="808080"/>
          <w:sz w:val="18"/>
          <w:szCs w:val="18"/>
        </w:rPr>
        <w:t>&gt;&lt;/</w:t>
      </w:r>
      <w:r w:rsidRPr="00A02169">
        <w:rPr>
          <w:rFonts w:ascii="Menlo" w:hAnsi="Menlo" w:cs="Menlo"/>
          <w:color w:val="569CD6"/>
          <w:sz w:val="18"/>
          <w:szCs w:val="18"/>
        </w:rPr>
        <w:t>div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46DC459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B67184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nav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0D1A8AB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href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"index.php"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>Home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4E48A084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href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"search_rooms.php"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>Find Rooms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5342C27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32B394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02169">
        <w:rPr>
          <w:rFonts w:ascii="Menlo" w:hAnsi="Menlo" w:cs="Menlo"/>
          <w:color w:val="569CD6"/>
          <w:sz w:val="18"/>
          <w:szCs w:val="18"/>
        </w:rPr>
        <w:t>&lt;?php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 </w:t>
      </w:r>
      <w:r w:rsidRPr="00A02169">
        <w:rPr>
          <w:rFonts w:ascii="Menlo" w:hAnsi="Menlo" w:cs="Menlo"/>
          <w:color w:val="C586C0"/>
          <w:sz w:val="18"/>
          <w:szCs w:val="18"/>
        </w:rPr>
        <w:t>if</w:t>
      </w:r>
      <w:r w:rsidRPr="00A02169">
        <w:rPr>
          <w:rFonts w:ascii="Menlo" w:hAnsi="Menlo" w:cs="Menlo"/>
          <w:color w:val="D4D4D4"/>
          <w:sz w:val="18"/>
          <w:szCs w:val="18"/>
        </w:rPr>
        <w:t>(</w:t>
      </w:r>
      <w:r w:rsidRPr="00A02169">
        <w:rPr>
          <w:rFonts w:ascii="Menlo" w:hAnsi="Menlo" w:cs="Menlo"/>
          <w:color w:val="DCDCAA"/>
          <w:sz w:val="18"/>
          <w:szCs w:val="18"/>
        </w:rPr>
        <w:t>isset</w:t>
      </w:r>
      <w:r w:rsidRPr="00A02169">
        <w:rPr>
          <w:rFonts w:ascii="Menlo" w:hAnsi="Menlo" w:cs="Menlo"/>
          <w:color w:val="D4D4D4"/>
          <w:sz w:val="18"/>
          <w:szCs w:val="18"/>
        </w:rPr>
        <w:t>(</w:t>
      </w:r>
      <w:r w:rsidRPr="00A02169">
        <w:rPr>
          <w:rFonts w:ascii="Menlo" w:hAnsi="Menlo" w:cs="Menlo"/>
          <w:color w:val="9CDCFE"/>
          <w:sz w:val="18"/>
          <w:szCs w:val="18"/>
        </w:rPr>
        <w:t>$_SESSION</w:t>
      </w:r>
      <w:r w:rsidRPr="00A02169">
        <w:rPr>
          <w:rFonts w:ascii="Menlo" w:hAnsi="Menlo" w:cs="Menlo"/>
          <w:color w:val="D4D4D4"/>
          <w:sz w:val="18"/>
          <w:szCs w:val="18"/>
        </w:rPr>
        <w:t>[</w:t>
      </w:r>
      <w:r w:rsidRPr="00A02169">
        <w:rPr>
          <w:rFonts w:ascii="Menlo" w:hAnsi="Menlo" w:cs="Menlo"/>
          <w:color w:val="CE9178"/>
          <w:sz w:val="18"/>
          <w:szCs w:val="18"/>
        </w:rPr>
        <w:t>'user'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])){ </w:t>
      </w:r>
      <w:r w:rsidRPr="00A02169">
        <w:rPr>
          <w:rFonts w:ascii="Menlo" w:hAnsi="Menlo" w:cs="Menlo"/>
          <w:color w:val="569CD6"/>
          <w:sz w:val="18"/>
          <w:szCs w:val="18"/>
        </w:rPr>
        <w:t>?&gt;</w:t>
      </w:r>
    </w:p>
    <w:p w14:paraId="6C404D4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href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"my_bookings.php"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>My Bookings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79E16E6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href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"logout.php"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>Logout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5854C4D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02169">
        <w:rPr>
          <w:rFonts w:ascii="Menlo" w:hAnsi="Menlo" w:cs="Menlo"/>
          <w:color w:val="569CD6"/>
          <w:sz w:val="18"/>
          <w:szCs w:val="18"/>
        </w:rPr>
        <w:t>&lt;?php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 } </w:t>
      </w:r>
      <w:r w:rsidRPr="00A02169">
        <w:rPr>
          <w:rFonts w:ascii="Menlo" w:hAnsi="Menlo" w:cs="Menlo"/>
          <w:color w:val="C586C0"/>
          <w:sz w:val="18"/>
          <w:szCs w:val="18"/>
        </w:rPr>
        <w:t>else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 { </w:t>
      </w:r>
      <w:r w:rsidRPr="00A02169">
        <w:rPr>
          <w:rFonts w:ascii="Menlo" w:hAnsi="Menlo" w:cs="Menlo"/>
          <w:color w:val="569CD6"/>
          <w:sz w:val="18"/>
          <w:szCs w:val="18"/>
        </w:rPr>
        <w:t>?&gt;</w:t>
      </w:r>
    </w:p>
    <w:p w14:paraId="470FAC0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href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"login.php"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>Login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a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3F47F03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02169">
        <w:rPr>
          <w:rFonts w:ascii="Menlo" w:hAnsi="Menlo" w:cs="Menlo"/>
          <w:color w:val="569CD6"/>
          <w:sz w:val="18"/>
          <w:szCs w:val="18"/>
        </w:rPr>
        <w:t>&lt;?php</w:t>
      </w:r>
      <w:r w:rsidRPr="00A02169">
        <w:rPr>
          <w:rFonts w:ascii="Menlo" w:hAnsi="Menlo" w:cs="Menlo"/>
          <w:color w:val="D4D4D4"/>
          <w:sz w:val="18"/>
          <w:szCs w:val="18"/>
        </w:rPr>
        <w:t xml:space="preserve"> } </w:t>
      </w:r>
      <w:r w:rsidRPr="00A02169">
        <w:rPr>
          <w:rFonts w:ascii="Menlo" w:hAnsi="Menlo" w:cs="Menlo"/>
          <w:color w:val="569CD6"/>
          <w:sz w:val="18"/>
          <w:szCs w:val="18"/>
        </w:rPr>
        <w:t>?&gt;</w:t>
      </w:r>
    </w:p>
    <w:p w14:paraId="45D7867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nav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784E28D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header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6981C75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2C99C4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section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class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"hero"</w:t>
      </w:r>
      <w:r w:rsidRPr="00A02169">
        <w:rPr>
          <w:rFonts w:ascii="Menlo" w:hAnsi="Menlo" w:cs="Menlo"/>
          <w:color w:val="808080"/>
          <w:sz w:val="18"/>
          <w:szCs w:val="18"/>
        </w:rPr>
        <w:t>&gt;&lt;</w:t>
      </w:r>
      <w:r w:rsidRPr="00A02169">
        <w:rPr>
          <w:rFonts w:ascii="Menlo" w:hAnsi="Menlo" w:cs="Menlo"/>
          <w:color w:val="569CD6"/>
          <w:sz w:val="18"/>
          <w:szCs w:val="18"/>
        </w:rPr>
        <w:t>img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9CDCFE"/>
          <w:sz w:val="18"/>
          <w:szCs w:val="18"/>
        </w:rPr>
        <w:t>src</w:t>
      </w:r>
      <w:r w:rsidRPr="00A02169">
        <w:rPr>
          <w:rFonts w:ascii="Menlo" w:hAnsi="Menlo" w:cs="Menlo"/>
          <w:color w:val="CCCCCC"/>
          <w:sz w:val="18"/>
          <w:szCs w:val="18"/>
        </w:rPr>
        <w:t>=</w:t>
      </w:r>
      <w:r w:rsidRPr="00A02169">
        <w:rPr>
          <w:rFonts w:ascii="Menlo" w:hAnsi="Menlo" w:cs="Menlo"/>
          <w:color w:val="CE9178"/>
          <w:sz w:val="18"/>
          <w:szCs w:val="18"/>
        </w:rPr>
        <w:t>"images/banner.jpg"</w:t>
      </w:r>
      <w:r w:rsidRPr="00A02169">
        <w:rPr>
          <w:rFonts w:ascii="Menlo" w:hAnsi="Menlo" w:cs="Menlo"/>
          <w:color w:val="808080"/>
          <w:sz w:val="18"/>
          <w:szCs w:val="18"/>
        </w:rPr>
        <w:t>&gt;&lt;/</w:t>
      </w:r>
      <w:r w:rsidRPr="00A02169">
        <w:rPr>
          <w:rFonts w:ascii="Menlo" w:hAnsi="Menlo" w:cs="Menlo"/>
          <w:color w:val="569CD6"/>
          <w:sz w:val="18"/>
          <w:szCs w:val="18"/>
        </w:rPr>
        <w:t>section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7B7D9F7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808080"/>
          <w:sz w:val="18"/>
          <w:szCs w:val="18"/>
        </w:rPr>
        <w:t>&lt;</w:t>
      </w:r>
      <w:r w:rsidRPr="00A02169">
        <w:rPr>
          <w:rFonts w:ascii="Menlo" w:hAnsi="Menlo" w:cs="Menlo"/>
          <w:color w:val="569CD6"/>
          <w:sz w:val="18"/>
          <w:szCs w:val="18"/>
        </w:rPr>
        <w:t>footer</w:t>
      </w:r>
      <w:r w:rsidRPr="00A02169">
        <w:rPr>
          <w:rFonts w:ascii="Menlo" w:hAnsi="Menlo" w:cs="Menlo"/>
          <w:color w:val="808080"/>
          <w:sz w:val="18"/>
          <w:szCs w:val="18"/>
        </w:rPr>
        <w:t>&gt;&lt;</w:t>
      </w:r>
      <w:r w:rsidRPr="00A02169">
        <w:rPr>
          <w:rFonts w:ascii="Menlo" w:hAnsi="Menlo" w:cs="Menlo"/>
          <w:color w:val="569CD6"/>
          <w:sz w:val="18"/>
          <w:szCs w:val="18"/>
        </w:rPr>
        <w:t>p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  <w:r w:rsidRPr="00A02169">
        <w:rPr>
          <w:rFonts w:ascii="Menlo" w:hAnsi="Menlo" w:cs="Menlo"/>
          <w:color w:val="CCCCCC"/>
          <w:sz w:val="18"/>
          <w:szCs w:val="18"/>
        </w:rPr>
        <w:t>Student Project IT361</w:t>
      </w: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p</w:t>
      </w:r>
      <w:r w:rsidRPr="00A02169">
        <w:rPr>
          <w:rFonts w:ascii="Menlo" w:hAnsi="Menlo" w:cs="Menlo"/>
          <w:color w:val="808080"/>
          <w:sz w:val="18"/>
          <w:szCs w:val="18"/>
        </w:rPr>
        <w:t>&gt;&lt;/</w:t>
      </w:r>
      <w:r w:rsidRPr="00A02169">
        <w:rPr>
          <w:rFonts w:ascii="Menlo" w:hAnsi="Menlo" w:cs="Menlo"/>
          <w:color w:val="569CD6"/>
          <w:sz w:val="18"/>
          <w:szCs w:val="18"/>
        </w:rPr>
        <w:t>footer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1D5C921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808080"/>
          <w:sz w:val="18"/>
          <w:szCs w:val="18"/>
        </w:rPr>
        <w:t>&lt;/</w:t>
      </w:r>
      <w:r w:rsidRPr="00A02169">
        <w:rPr>
          <w:rFonts w:ascii="Menlo" w:hAnsi="Menlo" w:cs="Menlo"/>
          <w:color w:val="569CD6"/>
          <w:sz w:val="18"/>
          <w:szCs w:val="18"/>
        </w:rPr>
        <w:t>body</w:t>
      </w:r>
      <w:r w:rsidRPr="00A02169">
        <w:rPr>
          <w:rFonts w:ascii="Menlo" w:hAnsi="Menlo" w:cs="Menlo"/>
          <w:color w:val="808080"/>
          <w:sz w:val="18"/>
          <w:szCs w:val="18"/>
        </w:rPr>
        <w:t>&gt;&lt;/</w:t>
      </w:r>
      <w:r w:rsidRPr="00A02169">
        <w:rPr>
          <w:rFonts w:ascii="Menlo" w:hAnsi="Menlo" w:cs="Menlo"/>
          <w:color w:val="569CD6"/>
          <w:sz w:val="18"/>
          <w:szCs w:val="18"/>
        </w:rPr>
        <w:t>html</w:t>
      </w:r>
      <w:r w:rsidRPr="00A02169">
        <w:rPr>
          <w:rFonts w:ascii="Menlo" w:hAnsi="Menlo" w:cs="Menlo"/>
          <w:color w:val="808080"/>
          <w:sz w:val="18"/>
          <w:szCs w:val="18"/>
        </w:rPr>
        <w:t>&gt;</w:t>
      </w:r>
    </w:p>
    <w:p w14:paraId="4B636310" w14:textId="77777777" w:rsidR="00A02169" w:rsidRDefault="00A02169" w:rsidP="00E0235E">
      <w:pPr>
        <w:spacing w:before="360" w:line="312" w:lineRule="auto"/>
      </w:pPr>
    </w:p>
    <w:p w14:paraId="13956150" w14:textId="77777777" w:rsidR="00DE0152" w:rsidRDefault="00DE0152" w:rsidP="00E0235E">
      <w:pPr>
        <w:spacing w:before="360" w:line="312" w:lineRule="auto"/>
      </w:pPr>
    </w:p>
    <w:p w14:paraId="02A3C15B" w14:textId="77777777" w:rsidR="00DE0152" w:rsidRDefault="00DE0152" w:rsidP="00E0235E">
      <w:pPr>
        <w:spacing w:before="360" w:line="312" w:lineRule="auto"/>
      </w:pPr>
    </w:p>
    <w:p w14:paraId="4C62EDA3" w14:textId="77777777" w:rsidR="00DE0152" w:rsidRDefault="00DE0152" w:rsidP="00E0235E">
      <w:pPr>
        <w:spacing w:before="360" w:line="312" w:lineRule="auto"/>
      </w:pPr>
    </w:p>
    <w:p w14:paraId="32A8114C" w14:textId="16EA445B" w:rsidR="00DE0152" w:rsidRPr="00CE01F4" w:rsidRDefault="00DE0152" w:rsidP="00E0235E">
      <w:pPr>
        <w:spacing w:before="360" w:line="312" w:lineRule="auto"/>
        <w:rPr>
          <w:b/>
          <w:bCs/>
          <w:sz w:val="36"/>
          <w:szCs w:val="36"/>
        </w:rPr>
      </w:pPr>
      <w:r w:rsidRPr="00CE01F4">
        <w:rPr>
          <w:b/>
          <w:bCs/>
          <w:sz w:val="36"/>
          <w:szCs w:val="36"/>
        </w:rPr>
        <w:lastRenderedPageBreak/>
        <w:t>Login.html</w:t>
      </w:r>
    </w:p>
    <w:p w14:paraId="3EE82D17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569CD6"/>
          <w:sz w:val="18"/>
          <w:szCs w:val="18"/>
        </w:rPr>
        <w:t>&lt;?php</w:t>
      </w:r>
    </w:p>
    <w:p w14:paraId="6C169CBA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CDCAA"/>
          <w:sz w:val="18"/>
          <w:szCs w:val="18"/>
        </w:rPr>
        <w:t>session_start</w:t>
      </w:r>
      <w:r w:rsidRPr="00CE01F4">
        <w:rPr>
          <w:rFonts w:ascii="Menlo" w:hAnsi="Menlo" w:cs="Menlo"/>
          <w:color w:val="D4D4D4"/>
          <w:sz w:val="18"/>
          <w:szCs w:val="18"/>
        </w:rPr>
        <w:t>();</w:t>
      </w:r>
    </w:p>
    <w:p w14:paraId="3A876F73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C586C0"/>
          <w:sz w:val="18"/>
          <w:szCs w:val="18"/>
        </w:rPr>
        <w:t>include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CE9178"/>
          <w:sz w:val="18"/>
          <w:szCs w:val="18"/>
        </w:rPr>
        <w:t>"includes/setup.php"</w:t>
      </w:r>
      <w:r w:rsidRPr="00CE01F4">
        <w:rPr>
          <w:rFonts w:ascii="Menlo" w:hAnsi="Menlo" w:cs="Menlo"/>
          <w:color w:val="D4D4D4"/>
          <w:sz w:val="18"/>
          <w:szCs w:val="18"/>
        </w:rPr>
        <w:t>);</w:t>
      </w:r>
    </w:p>
    <w:p w14:paraId="78CB6D8F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F36FE89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C586C0"/>
          <w:sz w:val="18"/>
          <w:szCs w:val="18"/>
        </w:rPr>
        <w:t>if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DCDCAA"/>
          <w:sz w:val="18"/>
          <w:szCs w:val="18"/>
        </w:rPr>
        <w:t>isset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9CDCFE"/>
          <w:sz w:val="18"/>
          <w:szCs w:val="18"/>
        </w:rPr>
        <w:t>$_POST</w:t>
      </w:r>
      <w:r w:rsidRPr="00CE01F4">
        <w:rPr>
          <w:rFonts w:ascii="Menlo" w:hAnsi="Menlo" w:cs="Menlo"/>
          <w:color w:val="D4D4D4"/>
          <w:sz w:val="18"/>
          <w:szCs w:val="18"/>
        </w:rPr>
        <w:t>[</w:t>
      </w:r>
      <w:r w:rsidRPr="00CE01F4">
        <w:rPr>
          <w:rFonts w:ascii="Menlo" w:hAnsi="Menlo" w:cs="Menlo"/>
          <w:color w:val="CE9178"/>
          <w:sz w:val="18"/>
          <w:szCs w:val="18"/>
        </w:rPr>
        <w:t>'login'</w:t>
      </w:r>
      <w:r w:rsidRPr="00CE01F4">
        <w:rPr>
          <w:rFonts w:ascii="Menlo" w:hAnsi="Menlo" w:cs="Menlo"/>
          <w:color w:val="D4D4D4"/>
          <w:sz w:val="18"/>
          <w:szCs w:val="18"/>
        </w:rPr>
        <w:t>])){</w:t>
      </w:r>
    </w:p>
    <w:p w14:paraId="6BCFA3B6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CE01F4">
        <w:rPr>
          <w:rFonts w:ascii="Menlo" w:hAnsi="Menlo" w:cs="Menlo"/>
          <w:color w:val="9CDCFE"/>
          <w:sz w:val="18"/>
          <w:szCs w:val="18"/>
        </w:rPr>
        <w:t>$u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CE01F4">
        <w:rPr>
          <w:rFonts w:ascii="Menlo" w:hAnsi="Menlo" w:cs="Menlo"/>
          <w:color w:val="DCDCAA"/>
          <w:sz w:val="18"/>
          <w:szCs w:val="18"/>
        </w:rPr>
        <w:t>trim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9CDCFE"/>
          <w:sz w:val="18"/>
          <w:szCs w:val="18"/>
        </w:rPr>
        <w:t>$_POST</w:t>
      </w:r>
      <w:r w:rsidRPr="00CE01F4">
        <w:rPr>
          <w:rFonts w:ascii="Menlo" w:hAnsi="Menlo" w:cs="Menlo"/>
          <w:color w:val="D4D4D4"/>
          <w:sz w:val="18"/>
          <w:szCs w:val="18"/>
        </w:rPr>
        <w:t>[</w:t>
      </w:r>
      <w:r w:rsidRPr="00CE01F4">
        <w:rPr>
          <w:rFonts w:ascii="Menlo" w:hAnsi="Menlo" w:cs="Menlo"/>
          <w:color w:val="CE9178"/>
          <w:sz w:val="18"/>
          <w:szCs w:val="18"/>
        </w:rPr>
        <w:t>'username'</w:t>
      </w:r>
      <w:r w:rsidRPr="00CE01F4">
        <w:rPr>
          <w:rFonts w:ascii="Menlo" w:hAnsi="Menlo" w:cs="Menlo"/>
          <w:color w:val="D4D4D4"/>
          <w:sz w:val="18"/>
          <w:szCs w:val="18"/>
        </w:rPr>
        <w:t>]);</w:t>
      </w:r>
    </w:p>
    <w:p w14:paraId="17C86412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CE01F4">
        <w:rPr>
          <w:rFonts w:ascii="Menlo" w:hAnsi="Menlo" w:cs="Menlo"/>
          <w:color w:val="9CDCFE"/>
          <w:sz w:val="18"/>
          <w:szCs w:val="18"/>
        </w:rPr>
        <w:t>$p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CE01F4">
        <w:rPr>
          <w:rFonts w:ascii="Menlo" w:hAnsi="Menlo" w:cs="Menlo"/>
          <w:color w:val="DCDCAA"/>
          <w:sz w:val="18"/>
          <w:szCs w:val="18"/>
        </w:rPr>
        <w:t>md5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DCDCAA"/>
          <w:sz w:val="18"/>
          <w:szCs w:val="18"/>
        </w:rPr>
        <w:t>trim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9CDCFE"/>
          <w:sz w:val="18"/>
          <w:szCs w:val="18"/>
        </w:rPr>
        <w:t>$_POST</w:t>
      </w:r>
      <w:r w:rsidRPr="00CE01F4">
        <w:rPr>
          <w:rFonts w:ascii="Menlo" w:hAnsi="Menlo" w:cs="Menlo"/>
          <w:color w:val="D4D4D4"/>
          <w:sz w:val="18"/>
          <w:szCs w:val="18"/>
        </w:rPr>
        <w:t>[</w:t>
      </w:r>
      <w:r w:rsidRPr="00CE01F4">
        <w:rPr>
          <w:rFonts w:ascii="Menlo" w:hAnsi="Menlo" w:cs="Menlo"/>
          <w:color w:val="CE9178"/>
          <w:sz w:val="18"/>
          <w:szCs w:val="18"/>
        </w:rPr>
        <w:t>'password'</w:t>
      </w:r>
      <w:r w:rsidRPr="00CE01F4">
        <w:rPr>
          <w:rFonts w:ascii="Menlo" w:hAnsi="Menlo" w:cs="Menlo"/>
          <w:color w:val="D4D4D4"/>
          <w:sz w:val="18"/>
          <w:szCs w:val="18"/>
        </w:rPr>
        <w:t>]));</w:t>
      </w:r>
    </w:p>
    <w:p w14:paraId="7DB3D00A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641171A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CE01F4">
        <w:rPr>
          <w:rFonts w:ascii="Menlo" w:hAnsi="Menlo" w:cs="Menlo"/>
          <w:color w:val="9CDCFE"/>
          <w:sz w:val="18"/>
          <w:szCs w:val="18"/>
        </w:rPr>
        <w:t>$res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CE01F4">
        <w:rPr>
          <w:rFonts w:ascii="Menlo" w:hAnsi="Menlo" w:cs="Menlo"/>
          <w:color w:val="DCDCAA"/>
          <w:sz w:val="18"/>
          <w:szCs w:val="18"/>
        </w:rPr>
        <w:t>mysqli_query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9CDCFE"/>
          <w:sz w:val="18"/>
          <w:szCs w:val="18"/>
        </w:rPr>
        <w:t>$conn</w:t>
      </w:r>
      <w:r w:rsidRPr="00CE01F4">
        <w:rPr>
          <w:rFonts w:ascii="Menlo" w:hAnsi="Menlo" w:cs="Menlo"/>
          <w:color w:val="D4D4D4"/>
          <w:sz w:val="18"/>
          <w:szCs w:val="18"/>
        </w:rPr>
        <w:t>,</w:t>
      </w:r>
      <w:r w:rsidRPr="00CE01F4">
        <w:rPr>
          <w:rFonts w:ascii="Menlo" w:hAnsi="Menlo" w:cs="Menlo"/>
          <w:color w:val="CE9178"/>
          <w:sz w:val="18"/>
          <w:szCs w:val="18"/>
        </w:rPr>
        <w:t>"</w:t>
      </w:r>
      <w:r w:rsidRPr="00CE01F4">
        <w:rPr>
          <w:rFonts w:ascii="Menlo" w:hAnsi="Menlo" w:cs="Menlo"/>
          <w:color w:val="569CD6"/>
          <w:sz w:val="18"/>
          <w:szCs w:val="18"/>
        </w:rPr>
        <w:t>SELECT</w:t>
      </w:r>
      <w:r w:rsidRPr="00CE01F4">
        <w:rPr>
          <w:rFonts w:ascii="Menlo" w:hAnsi="Menlo" w:cs="Menlo"/>
          <w:color w:val="CE9178"/>
          <w:sz w:val="18"/>
          <w:szCs w:val="18"/>
        </w:rPr>
        <w:t xml:space="preserve"> </w:t>
      </w:r>
      <w:r w:rsidRPr="00CE01F4">
        <w:rPr>
          <w:rFonts w:ascii="Menlo" w:hAnsi="Menlo" w:cs="Menlo"/>
          <w:color w:val="D4D4D4"/>
          <w:sz w:val="18"/>
          <w:szCs w:val="18"/>
        </w:rPr>
        <w:t>*</w:t>
      </w:r>
      <w:r w:rsidRPr="00CE01F4">
        <w:rPr>
          <w:rFonts w:ascii="Menlo" w:hAnsi="Menlo" w:cs="Menlo"/>
          <w:color w:val="CE9178"/>
          <w:sz w:val="18"/>
          <w:szCs w:val="18"/>
        </w:rPr>
        <w:t xml:space="preserve"> </w:t>
      </w:r>
      <w:r w:rsidRPr="00CE01F4">
        <w:rPr>
          <w:rFonts w:ascii="Menlo" w:hAnsi="Menlo" w:cs="Menlo"/>
          <w:color w:val="569CD6"/>
          <w:sz w:val="18"/>
          <w:szCs w:val="18"/>
        </w:rPr>
        <w:t>FROM</w:t>
      </w:r>
      <w:r w:rsidRPr="00CE01F4">
        <w:rPr>
          <w:rFonts w:ascii="Menlo" w:hAnsi="Menlo" w:cs="Menlo"/>
          <w:color w:val="CE9178"/>
          <w:sz w:val="18"/>
          <w:szCs w:val="18"/>
        </w:rPr>
        <w:t xml:space="preserve"> users_simple </w:t>
      </w:r>
      <w:r w:rsidRPr="00CE01F4">
        <w:rPr>
          <w:rFonts w:ascii="Menlo" w:hAnsi="Menlo" w:cs="Menlo"/>
          <w:color w:val="569CD6"/>
          <w:sz w:val="18"/>
          <w:szCs w:val="18"/>
        </w:rPr>
        <w:t>WHERE</w:t>
      </w:r>
      <w:r w:rsidRPr="00CE01F4">
        <w:rPr>
          <w:rFonts w:ascii="Menlo" w:hAnsi="Menlo" w:cs="Menlo"/>
          <w:color w:val="CE9178"/>
          <w:sz w:val="18"/>
          <w:szCs w:val="18"/>
        </w:rPr>
        <w:t xml:space="preserve"> username</w:t>
      </w:r>
      <w:r w:rsidRPr="00CE01F4">
        <w:rPr>
          <w:rFonts w:ascii="Menlo" w:hAnsi="Menlo" w:cs="Menlo"/>
          <w:color w:val="D4D4D4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'</w:t>
      </w:r>
      <w:r w:rsidRPr="00CE01F4">
        <w:rPr>
          <w:rFonts w:ascii="Menlo" w:hAnsi="Menlo" w:cs="Menlo"/>
          <w:color w:val="9CDCFE"/>
          <w:sz w:val="18"/>
          <w:szCs w:val="18"/>
        </w:rPr>
        <w:t>$u</w:t>
      </w:r>
      <w:r w:rsidRPr="00CE01F4">
        <w:rPr>
          <w:rFonts w:ascii="Menlo" w:hAnsi="Menlo" w:cs="Menlo"/>
          <w:color w:val="CE9178"/>
          <w:sz w:val="18"/>
          <w:szCs w:val="18"/>
        </w:rPr>
        <w:t>'"</w:t>
      </w:r>
      <w:r w:rsidRPr="00CE01F4">
        <w:rPr>
          <w:rFonts w:ascii="Menlo" w:hAnsi="Menlo" w:cs="Menlo"/>
          <w:color w:val="D4D4D4"/>
          <w:sz w:val="18"/>
          <w:szCs w:val="18"/>
        </w:rPr>
        <w:t>);</w:t>
      </w:r>
    </w:p>
    <w:p w14:paraId="3A2029DF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EF3195D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CE01F4">
        <w:rPr>
          <w:rFonts w:ascii="Menlo" w:hAnsi="Menlo" w:cs="Menlo"/>
          <w:color w:val="C586C0"/>
          <w:sz w:val="18"/>
          <w:szCs w:val="18"/>
        </w:rPr>
        <w:t>if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DCDCAA"/>
          <w:sz w:val="18"/>
          <w:szCs w:val="18"/>
        </w:rPr>
        <w:t>mysqli_num_rows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9CDCFE"/>
          <w:sz w:val="18"/>
          <w:szCs w:val="18"/>
        </w:rPr>
        <w:t>$res</w:t>
      </w:r>
      <w:r w:rsidRPr="00CE01F4">
        <w:rPr>
          <w:rFonts w:ascii="Menlo" w:hAnsi="Menlo" w:cs="Menlo"/>
          <w:color w:val="D4D4D4"/>
          <w:sz w:val="18"/>
          <w:szCs w:val="18"/>
        </w:rPr>
        <w:t>)&gt;</w:t>
      </w:r>
      <w:r w:rsidRPr="00CE01F4">
        <w:rPr>
          <w:rFonts w:ascii="Menlo" w:hAnsi="Menlo" w:cs="Menlo"/>
          <w:color w:val="B5CEA8"/>
          <w:sz w:val="18"/>
          <w:szCs w:val="18"/>
        </w:rPr>
        <w:t>0</w:t>
      </w:r>
      <w:r w:rsidRPr="00CE01F4">
        <w:rPr>
          <w:rFonts w:ascii="Menlo" w:hAnsi="Menlo" w:cs="Menlo"/>
          <w:color w:val="D4D4D4"/>
          <w:sz w:val="18"/>
          <w:szCs w:val="18"/>
        </w:rPr>
        <w:t>){</w:t>
      </w:r>
    </w:p>
    <w:p w14:paraId="4F20FE51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CE01F4">
        <w:rPr>
          <w:rFonts w:ascii="Menlo" w:hAnsi="Menlo" w:cs="Menlo"/>
          <w:color w:val="9CDCFE"/>
          <w:sz w:val="18"/>
          <w:szCs w:val="18"/>
        </w:rPr>
        <w:t>$row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CE01F4">
        <w:rPr>
          <w:rFonts w:ascii="Menlo" w:hAnsi="Menlo" w:cs="Menlo"/>
          <w:color w:val="DCDCAA"/>
          <w:sz w:val="18"/>
          <w:szCs w:val="18"/>
        </w:rPr>
        <w:t>mysqli_fetch_assoc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9CDCFE"/>
          <w:sz w:val="18"/>
          <w:szCs w:val="18"/>
        </w:rPr>
        <w:t>$res</w:t>
      </w:r>
      <w:r w:rsidRPr="00CE01F4">
        <w:rPr>
          <w:rFonts w:ascii="Menlo" w:hAnsi="Menlo" w:cs="Menlo"/>
          <w:color w:val="D4D4D4"/>
          <w:sz w:val="18"/>
          <w:szCs w:val="18"/>
        </w:rPr>
        <w:t>);</w:t>
      </w:r>
    </w:p>
    <w:p w14:paraId="3FC95B18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AB87040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CE01F4">
        <w:rPr>
          <w:rFonts w:ascii="Menlo" w:hAnsi="Menlo" w:cs="Menlo"/>
          <w:color w:val="C586C0"/>
          <w:sz w:val="18"/>
          <w:szCs w:val="18"/>
        </w:rPr>
        <w:t>if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9CDCFE"/>
          <w:sz w:val="18"/>
          <w:szCs w:val="18"/>
        </w:rPr>
        <w:t>$row</w:t>
      </w:r>
      <w:r w:rsidRPr="00CE01F4">
        <w:rPr>
          <w:rFonts w:ascii="Menlo" w:hAnsi="Menlo" w:cs="Menlo"/>
          <w:color w:val="D4D4D4"/>
          <w:sz w:val="18"/>
          <w:szCs w:val="18"/>
        </w:rPr>
        <w:t>[</w:t>
      </w:r>
      <w:r w:rsidRPr="00CE01F4">
        <w:rPr>
          <w:rFonts w:ascii="Menlo" w:hAnsi="Menlo" w:cs="Menlo"/>
          <w:color w:val="CE9178"/>
          <w:sz w:val="18"/>
          <w:szCs w:val="18"/>
        </w:rPr>
        <w:t>'password'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] == </w:t>
      </w:r>
      <w:r w:rsidRPr="00CE01F4">
        <w:rPr>
          <w:rFonts w:ascii="Menlo" w:hAnsi="Menlo" w:cs="Menlo"/>
          <w:color w:val="9CDCFE"/>
          <w:sz w:val="18"/>
          <w:szCs w:val="18"/>
        </w:rPr>
        <w:t>$p</w:t>
      </w:r>
      <w:r w:rsidRPr="00CE01F4">
        <w:rPr>
          <w:rFonts w:ascii="Menlo" w:hAnsi="Menlo" w:cs="Menlo"/>
          <w:color w:val="D4D4D4"/>
          <w:sz w:val="18"/>
          <w:szCs w:val="18"/>
        </w:rPr>
        <w:t>){</w:t>
      </w:r>
    </w:p>
    <w:p w14:paraId="00B71A80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CE01F4">
        <w:rPr>
          <w:rFonts w:ascii="Menlo" w:hAnsi="Menlo" w:cs="Menlo"/>
          <w:color w:val="9CDCFE"/>
          <w:sz w:val="18"/>
          <w:szCs w:val="18"/>
        </w:rPr>
        <w:t>$_SESSION</w:t>
      </w:r>
      <w:r w:rsidRPr="00CE01F4">
        <w:rPr>
          <w:rFonts w:ascii="Menlo" w:hAnsi="Menlo" w:cs="Menlo"/>
          <w:color w:val="D4D4D4"/>
          <w:sz w:val="18"/>
          <w:szCs w:val="18"/>
        </w:rPr>
        <w:t>[</w:t>
      </w:r>
      <w:r w:rsidRPr="00CE01F4">
        <w:rPr>
          <w:rFonts w:ascii="Menlo" w:hAnsi="Menlo" w:cs="Menlo"/>
          <w:color w:val="CE9178"/>
          <w:sz w:val="18"/>
          <w:szCs w:val="18"/>
        </w:rPr>
        <w:t>'user'</w:t>
      </w:r>
      <w:r w:rsidRPr="00CE01F4">
        <w:rPr>
          <w:rFonts w:ascii="Menlo" w:hAnsi="Menlo" w:cs="Menlo"/>
          <w:color w:val="D4D4D4"/>
          <w:sz w:val="18"/>
          <w:szCs w:val="18"/>
        </w:rPr>
        <w:t>]=</w:t>
      </w:r>
      <w:r w:rsidRPr="00CE01F4">
        <w:rPr>
          <w:rFonts w:ascii="Menlo" w:hAnsi="Menlo" w:cs="Menlo"/>
          <w:color w:val="9CDCFE"/>
          <w:sz w:val="18"/>
          <w:szCs w:val="18"/>
        </w:rPr>
        <w:t>$u</w:t>
      </w:r>
      <w:r w:rsidRPr="00CE01F4">
        <w:rPr>
          <w:rFonts w:ascii="Menlo" w:hAnsi="Menlo" w:cs="Menlo"/>
          <w:color w:val="D4D4D4"/>
          <w:sz w:val="18"/>
          <w:szCs w:val="18"/>
        </w:rPr>
        <w:t>;</w:t>
      </w:r>
    </w:p>
    <w:p w14:paraId="0B804C69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CE01F4">
        <w:rPr>
          <w:rFonts w:ascii="Menlo" w:hAnsi="Menlo" w:cs="Menlo"/>
          <w:color w:val="DCDCAA"/>
          <w:sz w:val="18"/>
          <w:szCs w:val="18"/>
        </w:rPr>
        <w:t>header</w:t>
      </w:r>
      <w:r w:rsidRPr="00CE01F4">
        <w:rPr>
          <w:rFonts w:ascii="Menlo" w:hAnsi="Menlo" w:cs="Menlo"/>
          <w:color w:val="D4D4D4"/>
          <w:sz w:val="18"/>
          <w:szCs w:val="18"/>
        </w:rPr>
        <w:t>(</w:t>
      </w:r>
      <w:r w:rsidRPr="00CE01F4">
        <w:rPr>
          <w:rFonts w:ascii="Menlo" w:hAnsi="Menlo" w:cs="Menlo"/>
          <w:color w:val="CE9178"/>
          <w:sz w:val="18"/>
          <w:szCs w:val="18"/>
        </w:rPr>
        <w:t>"Location: index.php"</w:t>
      </w:r>
      <w:r w:rsidRPr="00CE01F4">
        <w:rPr>
          <w:rFonts w:ascii="Menlo" w:hAnsi="Menlo" w:cs="Menlo"/>
          <w:color w:val="D4D4D4"/>
          <w:sz w:val="18"/>
          <w:szCs w:val="18"/>
        </w:rPr>
        <w:t>);</w:t>
      </w:r>
    </w:p>
    <w:p w14:paraId="54001C8E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    } </w:t>
      </w:r>
      <w:r w:rsidRPr="00CE01F4">
        <w:rPr>
          <w:rFonts w:ascii="Menlo" w:hAnsi="Menlo" w:cs="Menlo"/>
          <w:color w:val="C586C0"/>
          <w:sz w:val="18"/>
          <w:szCs w:val="18"/>
        </w:rPr>
        <w:t>else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35452B6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CE01F4">
        <w:rPr>
          <w:rFonts w:ascii="Menlo" w:hAnsi="Menlo" w:cs="Menlo"/>
          <w:color w:val="DCDCAA"/>
          <w:sz w:val="18"/>
          <w:szCs w:val="18"/>
        </w:rPr>
        <w:t>echo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 </w:t>
      </w:r>
      <w:r w:rsidRPr="00CE01F4">
        <w:rPr>
          <w:rFonts w:ascii="Menlo" w:hAnsi="Menlo" w:cs="Menlo"/>
          <w:color w:val="CE9178"/>
          <w:sz w:val="18"/>
          <w:szCs w:val="18"/>
        </w:rPr>
        <w:t>"&lt;script&gt;alert('Wrong password');&lt;/script&gt;"</w:t>
      </w:r>
      <w:r w:rsidRPr="00CE01F4">
        <w:rPr>
          <w:rFonts w:ascii="Menlo" w:hAnsi="Menlo" w:cs="Menlo"/>
          <w:color w:val="D4D4D4"/>
          <w:sz w:val="18"/>
          <w:szCs w:val="18"/>
        </w:rPr>
        <w:t>;</w:t>
      </w:r>
    </w:p>
    <w:p w14:paraId="74F5C730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3E769B0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} </w:t>
      </w:r>
      <w:r w:rsidRPr="00CE01F4">
        <w:rPr>
          <w:rFonts w:ascii="Menlo" w:hAnsi="Menlo" w:cs="Menlo"/>
          <w:color w:val="C586C0"/>
          <w:sz w:val="18"/>
          <w:szCs w:val="18"/>
        </w:rPr>
        <w:t>else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FCE31F9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CE01F4">
        <w:rPr>
          <w:rFonts w:ascii="Menlo" w:hAnsi="Menlo" w:cs="Menlo"/>
          <w:color w:val="DCDCAA"/>
          <w:sz w:val="18"/>
          <w:szCs w:val="18"/>
        </w:rPr>
        <w:t>echo</w:t>
      </w:r>
      <w:r w:rsidRPr="00CE01F4">
        <w:rPr>
          <w:rFonts w:ascii="Menlo" w:hAnsi="Menlo" w:cs="Menlo"/>
          <w:color w:val="D4D4D4"/>
          <w:sz w:val="18"/>
          <w:szCs w:val="18"/>
        </w:rPr>
        <w:t xml:space="preserve"> </w:t>
      </w:r>
      <w:r w:rsidRPr="00CE01F4">
        <w:rPr>
          <w:rFonts w:ascii="Menlo" w:hAnsi="Menlo" w:cs="Menlo"/>
          <w:color w:val="CE9178"/>
          <w:sz w:val="18"/>
          <w:szCs w:val="18"/>
        </w:rPr>
        <w:t>"&lt;script&gt;alert('User not found');&lt;/script&gt;"</w:t>
      </w:r>
      <w:r w:rsidRPr="00CE01F4">
        <w:rPr>
          <w:rFonts w:ascii="Menlo" w:hAnsi="Menlo" w:cs="Menlo"/>
          <w:color w:val="D4D4D4"/>
          <w:sz w:val="18"/>
          <w:szCs w:val="18"/>
        </w:rPr>
        <w:t>;</w:t>
      </w:r>
    </w:p>
    <w:p w14:paraId="145FD74E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BD38781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D4D4D4"/>
          <w:sz w:val="18"/>
          <w:szCs w:val="18"/>
        </w:rPr>
        <w:t>}</w:t>
      </w:r>
    </w:p>
    <w:p w14:paraId="3D02343C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569CD6"/>
          <w:sz w:val="18"/>
          <w:szCs w:val="18"/>
        </w:rPr>
        <w:t>?&gt;</w:t>
      </w:r>
    </w:p>
    <w:p w14:paraId="189AA982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658D30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html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52E61D50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head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60FF6CB7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link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rel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"stylesheet"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href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"css/style.css"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41FA8ADD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link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href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"https://fonts.googleapis.com/css2?family=Poppins:wght@300;400;600&amp;display=swap"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rel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"stylesheet"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43AE06B8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head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064490CC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body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0F738E52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F2799B5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div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class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"form-box"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0D409E42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h2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style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"text-align:center;"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  <w:r w:rsidRPr="00CE01F4">
        <w:rPr>
          <w:rFonts w:ascii="Menlo" w:hAnsi="Menlo" w:cs="Menlo"/>
          <w:color w:val="CCCCCC"/>
          <w:sz w:val="18"/>
          <w:szCs w:val="18"/>
        </w:rPr>
        <w:t>Login</w:t>
      </w: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h2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0303F3DE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9AF2D5E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form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method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"POST"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606C3EF3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input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type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"text"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name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"username"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placeholder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"Username"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33B7CBEA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lastRenderedPageBreak/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input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type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"password"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name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"password"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placeholder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"Password"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2D16AF78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button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class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"btn"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name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"login"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  <w:r w:rsidRPr="00CE01F4">
        <w:rPr>
          <w:rFonts w:ascii="Menlo" w:hAnsi="Menlo" w:cs="Menlo"/>
          <w:color w:val="CCCCCC"/>
          <w:sz w:val="18"/>
          <w:szCs w:val="18"/>
        </w:rPr>
        <w:t>Login</w:t>
      </w: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button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5A5651CE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form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3C8D230E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D86940D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p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style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"text-align:center;"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7EEA6087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</w:t>
      </w:r>
      <w:r w:rsidRPr="00CE01F4">
        <w:rPr>
          <w:rFonts w:ascii="Menlo" w:hAnsi="Menlo" w:cs="Menlo"/>
          <w:color w:val="569CD6"/>
          <w:sz w:val="18"/>
          <w:szCs w:val="18"/>
        </w:rPr>
        <w:t>a</w:t>
      </w:r>
      <w:r w:rsidRPr="00CE01F4">
        <w:rPr>
          <w:rFonts w:ascii="Menlo" w:hAnsi="Menlo" w:cs="Menlo"/>
          <w:color w:val="CCCCCC"/>
          <w:sz w:val="18"/>
          <w:szCs w:val="18"/>
        </w:rPr>
        <w:t xml:space="preserve"> </w:t>
      </w:r>
      <w:r w:rsidRPr="00CE01F4">
        <w:rPr>
          <w:rFonts w:ascii="Menlo" w:hAnsi="Menlo" w:cs="Menlo"/>
          <w:color w:val="9CDCFE"/>
          <w:sz w:val="18"/>
          <w:szCs w:val="18"/>
        </w:rPr>
        <w:t>href</w:t>
      </w:r>
      <w:r w:rsidRPr="00CE01F4">
        <w:rPr>
          <w:rFonts w:ascii="Menlo" w:hAnsi="Menlo" w:cs="Menlo"/>
          <w:color w:val="CCCCCC"/>
          <w:sz w:val="18"/>
          <w:szCs w:val="18"/>
        </w:rPr>
        <w:t>=</w:t>
      </w:r>
      <w:r w:rsidRPr="00CE01F4">
        <w:rPr>
          <w:rFonts w:ascii="Menlo" w:hAnsi="Menlo" w:cs="Menlo"/>
          <w:color w:val="CE9178"/>
          <w:sz w:val="18"/>
          <w:szCs w:val="18"/>
        </w:rPr>
        <w:t>"register.php"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  <w:r w:rsidRPr="00CE01F4">
        <w:rPr>
          <w:rFonts w:ascii="Menlo" w:hAnsi="Menlo" w:cs="Menlo"/>
          <w:color w:val="CCCCCC"/>
          <w:sz w:val="18"/>
          <w:szCs w:val="18"/>
        </w:rPr>
        <w:t>Create account</w:t>
      </w: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a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008628E3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p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35DB3A19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div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36509C50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D897617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body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2D841FB5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html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0FD99099" w14:textId="77777777" w:rsidR="00CE01F4" w:rsidRDefault="00CE01F4" w:rsidP="00E0235E">
      <w:pPr>
        <w:spacing w:before="360" w:line="312" w:lineRule="auto"/>
      </w:pPr>
    </w:p>
    <w:p w14:paraId="237F7400" w14:textId="4E70ACCB" w:rsidR="00CE01F4" w:rsidRDefault="00CE01F4" w:rsidP="00E0235E">
      <w:pPr>
        <w:spacing w:before="360" w:line="312" w:lineRule="auto"/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1525ECAE" wp14:editId="6FE5E6D1">
            <wp:simplePos x="0" y="0"/>
            <wp:positionH relativeFrom="column">
              <wp:posOffset>485140</wp:posOffset>
            </wp:positionH>
            <wp:positionV relativeFrom="paragraph">
              <wp:posOffset>157480</wp:posOffset>
            </wp:positionV>
            <wp:extent cx="3352800" cy="2652395"/>
            <wp:effectExtent l="0" t="0" r="0" b="1905"/>
            <wp:wrapSquare wrapText="bothSides"/>
            <wp:docPr id="143168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8855" name="Picture 1431688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26A3CD" w14:textId="7F423B32" w:rsidR="00CE01F4" w:rsidRDefault="00CE01F4" w:rsidP="00E0235E">
      <w:pPr>
        <w:spacing w:before="360" w:line="312" w:lineRule="auto"/>
      </w:pPr>
    </w:p>
    <w:p w14:paraId="0DFC4654" w14:textId="516FD36F" w:rsidR="00CE01F4" w:rsidRDefault="00CE01F4" w:rsidP="00E0235E">
      <w:pPr>
        <w:spacing w:before="360" w:line="312" w:lineRule="auto"/>
      </w:pPr>
    </w:p>
    <w:p w14:paraId="2FB700EA" w14:textId="359EC6DA" w:rsidR="00CE01F4" w:rsidRDefault="00CE01F4" w:rsidP="00E0235E">
      <w:pPr>
        <w:spacing w:before="360" w:line="312" w:lineRule="auto"/>
      </w:pPr>
    </w:p>
    <w:p w14:paraId="19B313C6" w14:textId="149EE242" w:rsidR="00CE01F4" w:rsidRDefault="00CE01F4" w:rsidP="00E0235E">
      <w:pPr>
        <w:spacing w:before="360" w:line="312" w:lineRule="auto"/>
      </w:pPr>
    </w:p>
    <w:p w14:paraId="338D913F" w14:textId="11B4F926" w:rsidR="00CE01F4" w:rsidRDefault="00CE01F4" w:rsidP="00E0235E">
      <w:pPr>
        <w:spacing w:before="360" w:line="312" w:lineRule="auto"/>
      </w:pPr>
    </w:p>
    <w:p w14:paraId="30E43EFA" w14:textId="49AE564F" w:rsidR="00CE01F4" w:rsidRDefault="00CE01F4" w:rsidP="00E0235E">
      <w:pPr>
        <w:spacing w:before="360" w:line="312" w:lineRule="auto"/>
      </w:pPr>
      <w:r>
        <w:t xml:space="preserve">               </w:t>
      </w:r>
    </w:p>
    <w:p w14:paraId="13C6D472" w14:textId="689DF72D" w:rsidR="00CE01F4" w:rsidRDefault="00EC3B45" w:rsidP="00E0235E">
      <w:pPr>
        <w:spacing w:before="360" w:line="312" w:lineRule="auto"/>
      </w:pPr>
      <w:r w:rsidRPr="00EC3B45">
        <w:t>This page allows users to log in using their username and password. It checks the entered data with the database using PHP and displays error messages if the login fails.</w:t>
      </w:r>
    </w:p>
    <w:p w14:paraId="0BA24A78" w14:textId="77777777" w:rsidR="00CE01F4" w:rsidRDefault="00CE01F4" w:rsidP="00E0235E">
      <w:pPr>
        <w:spacing w:before="360" w:line="312" w:lineRule="auto"/>
      </w:pPr>
    </w:p>
    <w:p w14:paraId="10B31376" w14:textId="77777777" w:rsidR="00CE01F4" w:rsidRDefault="00CE01F4" w:rsidP="00E0235E">
      <w:pPr>
        <w:spacing w:before="360" w:line="312" w:lineRule="auto"/>
      </w:pPr>
    </w:p>
    <w:p w14:paraId="7CCEE89D" w14:textId="77777777" w:rsidR="00CE01F4" w:rsidRDefault="00CE01F4" w:rsidP="00E0235E">
      <w:pPr>
        <w:spacing w:before="360" w:line="312" w:lineRule="auto"/>
      </w:pPr>
    </w:p>
    <w:p w14:paraId="20824D8B" w14:textId="05153CB1" w:rsidR="00CE01F4" w:rsidRPr="00CE01F4" w:rsidRDefault="00CE01F4" w:rsidP="00CE01F4">
      <w:pPr>
        <w:spacing w:before="360" w:line="312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Register</w:t>
      </w:r>
      <w:r w:rsidRPr="00CE01F4">
        <w:rPr>
          <w:b/>
          <w:bCs/>
          <w:sz w:val="36"/>
          <w:szCs w:val="36"/>
        </w:rPr>
        <w:t>.html</w:t>
      </w:r>
    </w:p>
    <w:p w14:paraId="1796F2AA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</w:p>
    <w:p w14:paraId="14E81211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include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"includes/setup.php"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609D365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1FF8C87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isset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$_POST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'register'</w:t>
      </w:r>
      <w:r>
        <w:rPr>
          <w:rFonts w:ascii="Menlo" w:hAnsi="Menlo" w:cs="Menlo"/>
          <w:color w:val="D4D4D4"/>
          <w:sz w:val="18"/>
          <w:szCs w:val="18"/>
        </w:rPr>
        <w:t>])){</w:t>
      </w:r>
    </w:p>
    <w:p w14:paraId="23BEF1C8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$u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$_POST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'username'</w:t>
      </w:r>
      <w:r>
        <w:rPr>
          <w:rFonts w:ascii="Menlo" w:hAnsi="Menlo" w:cs="Menlo"/>
          <w:color w:val="D4D4D4"/>
          <w:sz w:val="18"/>
          <w:szCs w:val="18"/>
        </w:rPr>
        <w:t>]);</w:t>
      </w:r>
    </w:p>
    <w:p w14:paraId="6F4E5E38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$p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md5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$_POST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'password'</w:t>
      </w:r>
      <w:r>
        <w:rPr>
          <w:rFonts w:ascii="Menlo" w:hAnsi="Menlo" w:cs="Menlo"/>
          <w:color w:val="D4D4D4"/>
          <w:sz w:val="18"/>
          <w:szCs w:val="18"/>
        </w:rPr>
        <w:t>]));</w:t>
      </w:r>
    </w:p>
    <w:p w14:paraId="2C817F02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EF24285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mysqli_query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$conn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569CD6"/>
          <w:sz w:val="18"/>
          <w:szCs w:val="18"/>
        </w:rPr>
        <w:t>INSERT INTO</w:t>
      </w:r>
      <w:r>
        <w:rPr>
          <w:rFonts w:ascii="Menlo" w:hAnsi="Menlo" w:cs="Menlo"/>
          <w:color w:val="CE9178"/>
          <w:sz w:val="18"/>
          <w:szCs w:val="18"/>
        </w:rPr>
        <w:t xml:space="preserve"> users_simple(username,</w:t>
      </w:r>
      <w:r>
        <w:rPr>
          <w:rFonts w:ascii="Menlo" w:hAnsi="Menlo" w:cs="Menlo"/>
          <w:color w:val="569CD6"/>
          <w:sz w:val="18"/>
          <w:szCs w:val="18"/>
        </w:rPr>
        <w:t>password</w:t>
      </w:r>
      <w:r>
        <w:rPr>
          <w:rFonts w:ascii="Menlo" w:hAnsi="Menlo" w:cs="Menlo"/>
          <w:color w:val="CE9178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VALUES</w:t>
      </w:r>
      <w:r>
        <w:rPr>
          <w:rFonts w:ascii="Menlo" w:hAnsi="Menlo" w:cs="Menlo"/>
          <w:color w:val="CE9178"/>
          <w:sz w:val="18"/>
          <w:szCs w:val="18"/>
        </w:rPr>
        <w:t>('</w:t>
      </w:r>
      <w:r>
        <w:rPr>
          <w:rFonts w:ascii="Menlo" w:hAnsi="Menlo" w:cs="Menlo"/>
          <w:color w:val="9CDCFE"/>
          <w:sz w:val="18"/>
          <w:szCs w:val="18"/>
        </w:rPr>
        <w:t>$u</w:t>
      </w:r>
      <w:r>
        <w:rPr>
          <w:rFonts w:ascii="Menlo" w:hAnsi="Menlo" w:cs="Menlo"/>
          <w:color w:val="CE9178"/>
          <w:sz w:val="18"/>
          <w:szCs w:val="18"/>
        </w:rPr>
        <w:t>','</w:t>
      </w:r>
      <w:r>
        <w:rPr>
          <w:rFonts w:ascii="Menlo" w:hAnsi="Menlo" w:cs="Menlo"/>
          <w:color w:val="9CDCFE"/>
          <w:sz w:val="18"/>
          <w:szCs w:val="18"/>
        </w:rPr>
        <w:t>$p</w:t>
      </w:r>
      <w:r>
        <w:rPr>
          <w:rFonts w:ascii="Menlo" w:hAnsi="Menlo" w:cs="Menlo"/>
          <w:color w:val="CE9178"/>
          <w:sz w:val="18"/>
          <w:szCs w:val="18"/>
        </w:rPr>
        <w:t>')"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EEEDD81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header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"Location: login.php"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1CB47B00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2DF805F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634CA064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DB1FB0A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FF878E2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A427687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rel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"stylesheet"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"css/style.css"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2C9FF9E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A6043DC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"https://fonts.googleapis.com/css2?family=Poppins:wght@300;400;600&amp;display=swap"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rel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"stylesheet"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A184B9A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119365F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F47DC23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validateForm</w:t>
      </w:r>
      <w:r>
        <w:rPr>
          <w:rFonts w:ascii="Menlo" w:hAnsi="Menlo" w:cs="Menlo"/>
          <w:color w:val="D4D4D4"/>
          <w:sz w:val="18"/>
          <w:szCs w:val="18"/>
        </w:rPr>
        <w:t>(){</w:t>
      </w:r>
    </w:p>
    <w:p w14:paraId="32D50DB2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"user"</w:t>
      </w:r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27B3D8E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"pass"</w:t>
      </w:r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CF54CE6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993E501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){</w:t>
      </w:r>
    </w:p>
    <w:p w14:paraId="29C51BD9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alert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"Please fill all fields"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9CA2E6D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C63AFDD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75E87D5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8DA1FD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length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){</w:t>
      </w:r>
    </w:p>
    <w:p w14:paraId="648C35CF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alert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"Password must be at least 4 characters"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1F92A4D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ED8BF95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C3AC1D2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52A7785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938082D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59E7E8A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lastRenderedPageBreak/>
        <w:t>&lt;/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C6945F4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DAD88F8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56C5813" w14:textId="1AAD7AE2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7BC3C4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F122194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59EE969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"form-box"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C6D0EEE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EE27343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style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"text-align:center;"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Create Account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06CB106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4D00B4C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method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"POST"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onsubmit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validateForm</w:t>
      </w:r>
      <w:r>
        <w:rPr>
          <w:rFonts w:ascii="Menlo" w:hAnsi="Menlo" w:cs="Menlo"/>
          <w:color w:val="CE9178"/>
          <w:sz w:val="18"/>
          <w:szCs w:val="18"/>
        </w:rPr>
        <w:t>()"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C4E2D76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E32F350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"username"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"user"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placeholder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"Username"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3AD3008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618994C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"password"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"password"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"pass"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placeholder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"Password"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8BDABC8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F741A2F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"register"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Register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41D4096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1438738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form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6A74930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AAF61BF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style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"text-align:center;"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545B5C7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Already have an account?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"login.php"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Login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E5B6185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2B8F713" w14:textId="77777777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CEB3985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div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370A5DD7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3BEC642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body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361199CF" w14:textId="1DDA49F6" w:rsid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808080"/>
          <w:sz w:val="18"/>
          <w:szCs w:val="18"/>
        </w:rPr>
      </w:pPr>
      <w:r w:rsidRPr="00CE01F4">
        <w:rPr>
          <w:rFonts w:ascii="Menlo" w:hAnsi="Menlo" w:cs="Menlo"/>
          <w:color w:val="808080"/>
          <w:sz w:val="18"/>
          <w:szCs w:val="18"/>
        </w:rPr>
        <w:t>&lt;/</w:t>
      </w:r>
      <w:r w:rsidRPr="00CE01F4">
        <w:rPr>
          <w:rFonts w:ascii="Menlo" w:hAnsi="Menlo" w:cs="Menlo"/>
          <w:color w:val="569CD6"/>
          <w:sz w:val="18"/>
          <w:szCs w:val="18"/>
        </w:rPr>
        <w:t>html</w:t>
      </w:r>
      <w:r w:rsidRPr="00CE01F4">
        <w:rPr>
          <w:rFonts w:ascii="Menlo" w:hAnsi="Menlo" w:cs="Menlo"/>
          <w:color w:val="808080"/>
          <w:sz w:val="18"/>
          <w:szCs w:val="18"/>
        </w:rPr>
        <w:t>&gt;</w:t>
      </w:r>
    </w:p>
    <w:p w14:paraId="34E72BCD" w14:textId="77777777" w:rsidR="00CE01F4" w:rsidRPr="00CE01F4" w:rsidRDefault="00CE01F4" w:rsidP="00CE01F4">
      <w:pPr>
        <w:shd w:val="clear" w:color="auto" w:fill="1F1F1F"/>
        <w:spacing w:line="270" w:lineRule="atLeast"/>
        <w:rPr>
          <w:rFonts w:ascii="Menlo" w:hAnsi="Menlo" w:cs="Menlo"/>
          <w:color w:val="808080"/>
          <w:sz w:val="18"/>
          <w:szCs w:val="18"/>
        </w:rPr>
      </w:pPr>
    </w:p>
    <w:p w14:paraId="4EFD27A9" w14:textId="77777777" w:rsidR="00164FC1" w:rsidRDefault="00164FC1" w:rsidP="00E0235E">
      <w:pPr>
        <w:spacing w:before="360" w:line="312" w:lineRule="auto"/>
      </w:pPr>
    </w:p>
    <w:p w14:paraId="13931B88" w14:textId="77777777" w:rsidR="00164FC1" w:rsidRDefault="00164FC1" w:rsidP="00E0235E">
      <w:pPr>
        <w:spacing w:before="360" w:line="312" w:lineRule="auto"/>
      </w:pPr>
    </w:p>
    <w:p w14:paraId="770CBD5A" w14:textId="77777777" w:rsidR="00164FC1" w:rsidRDefault="00164FC1" w:rsidP="00E0235E">
      <w:pPr>
        <w:spacing w:before="360" w:line="312" w:lineRule="auto"/>
      </w:pPr>
    </w:p>
    <w:p w14:paraId="6BB1B199" w14:textId="77777777" w:rsidR="00164FC1" w:rsidRDefault="00164FC1" w:rsidP="00E0235E">
      <w:pPr>
        <w:spacing w:before="360" w:line="312" w:lineRule="auto"/>
      </w:pPr>
    </w:p>
    <w:p w14:paraId="0C4DA804" w14:textId="77777777" w:rsidR="00164FC1" w:rsidRDefault="00164FC1" w:rsidP="00E0235E">
      <w:pPr>
        <w:spacing w:before="360" w:line="312" w:lineRule="auto"/>
      </w:pPr>
    </w:p>
    <w:p w14:paraId="1D8AB160" w14:textId="76E7E159" w:rsidR="00164FC1" w:rsidRDefault="00164FC1" w:rsidP="00E0235E">
      <w:pPr>
        <w:spacing w:before="360" w:line="312" w:lineRule="auto"/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606AE62E" wp14:editId="6DDA9B82">
            <wp:simplePos x="0" y="0"/>
            <wp:positionH relativeFrom="column">
              <wp:posOffset>-1270</wp:posOffset>
            </wp:positionH>
            <wp:positionV relativeFrom="paragraph">
              <wp:posOffset>185028</wp:posOffset>
            </wp:positionV>
            <wp:extent cx="4435475" cy="3792220"/>
            <wp:effectExtent l="0" t="0" r="0" b="5080"/>
            <wp:wrapSquare wrapText="bothSides"/>
            <wp:docPr id="219239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9793" name="Picture 2192397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E9DB" w14:textId="06739E45" w:rsidR="00164FC1" w:rsidRDefault="00164FC1" w:rsidP="00E0235E">
      <w:pPr>
        <w:spacing w:before="360" w:line="312" w:lineRule="auto"/>
      </w:pPr>
    </w:p>
    <w:p w14:paraId="52934E2A" w14:textId="5CA2FA98" w:rsidR="00164FC1" w:rsidRDefault="00164FC1" w:rsidP="00E0235E">
      <w:pPr>
        <w:spacing w:before="360" w:line="312" w:lineRule="auto"/>
      </w:pPr>
    </w:p>
    <w:p w14:paraId="67D1C76E" w14:textId="1F34F83B" w:rsidR="00164FC1" w:rsidRDefault="00164FC1" w:rsidP="00E0235E">
      <w:pPr>
        <w:spacing w:before="360" w:line="312" w:lineRule="auto"/>
      </w:pPr>
    </w:p>
    <w:p w14:paraId="7AF59AB6" w14:textId="7C44CFE1" w:rsidR="00CE01F4" w:rsidRDefault="00CE01F4" w:rsidP="00E0235E">
      <w:pPr>
        <w:spacing w:before="360" w:line="312" w:lineRule="auto"/>
      </w:pPr>
    </w:p>
    <w:p w14:paraId="62CA5FD2" w14:textId="77777777" w:rsidR="00164FC1" w:rsidRDefault="00164FC1" w:rsidP="00E0235E">
      <w:pPr>
        <w:spacing w:before="360" w:line="312" w:lineRule="auto"/>
      </w:pPr>
    </w:p>
    <w:p w14:paraId="63BA1600" w14:textId="77777777" w:rsidR="00164FC1" w:rsidRDefault="00164FC1" w:rsidP="00E0235E">
      <w:pPr>
        <w:spacing w:before="360" w:line="312" w:lineRule="auto"/>
      </w:pPr>
    </w:p>
    <w:p w14:paraId="0C78BAEF" w14:textId="77777777" w:rsidR="00164FC1" w:rsidRDefault="00164FC1" w:rsidP="00E0235E">
      <w:pPr>
        <w:spacing w:before="360" w:line="312" w:lineRule="auto"/>
      </w:pPr>
    </w:p>
    <w:p w14:paraId="788E69AA" w14:textId="77777777" w:rsidR="00164FC1" w:rsidRDefault="00164FC1" w:rsidP="00E0235E">
      <w:pPr>
        <w:spacing w:before="360" w:line="312" w:lineRule="auto"/>
      </w:pPr>
    </w:p>
    <w:p w14:paraId="6324CBBB" w14:textId="77777777" w:rsidR="00164FC1" w:rsidRDefault="00164FC1" w:rsidP="00E0235E">
      <w:pPr>
        <w:spacing w:before="360" w:line="312" w:lineRule="auto"/>
      </w:pPr>
    </w:p>
    <w:p w14:paraId="4D416CA6" w14:textId="0AD50608" w:rsidR="00164FC1" w:rsidRDefault="00EC3B45" w:rsidP="00E0235E">
      <w:pPr>
        <w:spacing w:before="360" w:line="312" w:lineRule="auto"/>
      </w:pPr>
      <w:r w:rsidRPr="00EC3B45">
        <w:t>This page allows new users to create an account. It uses JavaScript validation to check inputs before sending data to the database.</w:t>
      </w:r>
    </w:p>
    <w:p w14:paraId="69DD93E2" w14:textId="77777777" w:rsidR="00164FC1" w:rsidRDefault="00164FC1" w:rsidP="00E0235E">
      <w:pPr>
        <w:spacing w:before="360" w:line="312" w:lineRule="auto"/>
      </w:pPr>
    </w:p>
    <w:p w14:paraId="1DEB15C3" w14:textId="77777777" w:rsidR="00164FC1" w:rsidRDefault="00164FC1" w:rsidP="00E0235E">
      <w:pPr>
        <w:spacing w:before="360" w:line="312" w:lineRule="auto"/>
      </w:pPr>
    </w:p>
    <w:p w14:paraId="37992049" w14:textId="77777777" w:rsidR="00164FC1" w:rsidRDefault="00164FC1" w:rsidP="00E0235E">
      <w:pPr>
        <w:spacing w:before="360" w:line="312" w:lineRule="auto"/>
      </w:pPr>
    </w:p>
    <w:p w14:paraId="13D787CB" w14:textId="77777777" w:rsidR="00164FC1" w:rsidRDefault="00164FC1" w:rsidP="00E0235E">
      <w:pPr>
        <w:spacing w:before="360" w:line="312" w:lineRule="auto"/>
      </w:pPr>
    </w:p>
    <w:p w14:paraId="7D4276D0" w14:textId="77777777" w:rsidR="00164FC1" w:rsidRDefault="00164FC1" w:rsidP="00E0235E">
      <w:pPr>
        <w:spacing w:before="360" w:line="312" w:lineRule="auto"/>
      </w:pPr>
    </w:p>
    <w:p w14:paraId="3EC7153F" w14:textId="33A530C0" w:rsidR="00164FC1" w:rsidRPr="00164FC1" w:rsidRDefault="00164FC1" w:rsidP="00164FC1">
      <w:pPr>
        <w:spacing w:before="360" w:line="312" w:lineRule="auto"/>
        <w:rPr>
          <w:b/>
          <w:bCs/>
          <w:sz w:val="32"/>
          <w:szCs w:val="32"/>
        </w:rPr>
      </w:pPr>
      <w:r w:rsidRPr="00164FC1">
        <w:rPr>
          <w:b/>
          <w:bCs/>
          <w:sz w:val="32"/>
          <w:szCs w:val="32"/>
        </w:rPr>
        <w:lastRenderedPageBreak/>
        <w:t>Seach room page :</w:t>
      </w:r>
    </w:p>
    <w:p w14:paraId="5BB6A84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14:paraId="0962D83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include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"includes/setup.php"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00D1B0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$res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CDCAA"/>
          <w:sz w:val="18"/>
          <w:szCs w:val="18"/>
        </w:rPr>
        <w:t>mysqli_query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$conn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569CD6"/>
          <w:sz w:val="18"/>
          <w:szCs w:val="18"/>
        </w:rPr>
        <w:t>SELECT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E9178"/>
          <w:sz w:val="18"/>
          <w:szCs w:val="18"/>
        </w:rPr>
        <w:t xml:space="preserve"> hotel_rooms"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1D1E69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6C87A73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B26AE9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604BDE3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EF5579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rel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"stylesheet"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"css/style.css"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52D7F6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"https://fonts.googleapis.com/css2?family=Poppins:wght@300;400;600&amp;display=swap"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rel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"stylesheet"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D7CE2D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B171ED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106AB3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filterRooms</w:t>
      </w:r>
      <w:r>
        <w:rPr>
          <w:rFonts w:ascii="Menlo" w:hAnsi="Menlo" w:cs="Menlo"/>
          <w:color w:val="D4D4D4"/>
          <w:sz w:val="18"/>
          <w:szCs w:val="18"/>
        </w:rPr>
        <w:t>(){</w:t>
      </w:r>
    </w:p>
    <w:p w14:paraId="57E3550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"searchBox"</w:t>
      </w:r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toLowerCase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14:paraId="474153D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minPrice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getElementById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"minPrice"</w:t>
      </w:r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03A53B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cards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document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getElementsByClassName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"room-card"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8A99F6B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5597DA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9CDCFE"/>
          <w:sz w:val="18"/>
          <w:szCs w:val="18"/>
        </w:rPr>
        <w:t>cards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length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++){</w:t>
      </w:r>
    </w:p>
    <w:p w14:paraId="24AF40B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cards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innerText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toLowerCase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14:paraId="725280F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let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cards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].</w:t>
      </w:r>
      <w:r>
        <w:rPr>
          <w:rFonts w:ascii="Menlo" w:hAnsi="Menlo" w:cs="Menlo"/>
          <w:color w:val="DCDCAA"/>
          <w:sz w:val="18"/>
          <w:szCs w:val="18"/>
        </w:rPr>
        <w:t>getAttribute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"data-price"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622BB2A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1712F1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includes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) &amp;&amp; (</w:t>
      </w:r>
      <w:r>
        <w:rPr>
          <w:rFonts w:ascii="Menlo" w:hAnsi="Menlo" w:cs="Menlo"/>
          <w:color w:val="9CDCFE"/>
          <w:sz w:val="18"/>
          <w:szCs w:val="18"/>
        </w:rPr>
        <w:t>minPrice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9CDCFE"/>
          <w:sz w:val="18"/>
          <w:szCs w:val="18"/>
        </w:rPr>
        <w:t>minPrice</w:t>
      </w:r>
      <w:r>
        <w:rPr>
          <w:rFonts w:ascii="Menlo" w:hAnsi="Menlo" w:cs="Menlo"/>
          <w:color w:val="D4D4D4"/>
          <w:sz w:val="18"/>
          <w:szCs w:val="18"/>
        </w:rPr>
        <w:t>)){</w:t>
      </w:r>
    </w:p>
    <w:p w14:paraId="2E288CAD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cards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style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"block"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4A9A45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B1248C3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cards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style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"none"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77E52A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7435CD7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F19728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E4A91F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script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DCE4EB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EAE1C0A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876A4DE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A9FAE7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AF3FE1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3D66A3EC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session_start</w:t>
      </w:r>
      <w:r>
        <w:rPr>
          <w:rFonts w:ascii="Menlo" w:hAnsi="Menlo" w:cs="Menlo"/>
          <w:color w:val="D4D4D4"/>
          <w:sz w:val="18"/>
          <w:szCs w:val="18"/>
        </w:rPr>
        <w:t xml:space="preserve">();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25AB751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DB7E3D3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header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"main-header"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2ABE1C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"logo"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StayEasy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Hotel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7017E1D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F4FEAC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nav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7F003F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"index.php"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Home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DD4921E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"search_rooms.php"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Find Rooms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EF640A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1AD92D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isset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$_SESSION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'user'</w:t>
      </w:r>
      <w:r>
        <w:rPr>
          <w:rFonts w:ascii="Menlo" w:hAnsi="Menlo" w:cs="Menlo"/>
          <w:color w:val="D4D4D4"/>
          <w:sz w:val="18"/>
          <w:szCs w:val="18"/>
        </w:rPr>
        <w:t xml:space="preserve">])){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790A6803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"my_bookings.php"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My Bookings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F45450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"logout.php"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Logout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F762D2E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33B01F6B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"login.php"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Login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6B2205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}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7A8E921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nav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A87BEA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header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4A999A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9779F9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"page-container"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D321F20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6E0DC1B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"page-title"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Find Your Room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B68A43E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871AD5A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"filter-box"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C140C7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"searchBox"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onkeyup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CDCAA"/>
          <w:sz w:val="18"/>
          <w:szCs w:val="18"/>
        </w:rPr>
        <w:t>filterRooms</w:t>
      </w:r>
      <w:r>
        <w:rPr>
          <w:rFonts w:ascii="Menlo" w:hAnsi="Menlo" w:cs="Menlo"/>
          <w:color w:val="CE9178"/>
          <w:sz w:val="18"/>
          <w:szCs w:val="18"/>
        </w:rPr>
        <w:t>()"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placeholder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"Search room"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82F28F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"number"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"minPrice"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onkeyup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CDCAA"/>
          <w:sz w:val="18"/>
          <w:szCs w:val="18"/>
        </w:rPr>
        <w:t>filterRooms</w:t>
      </w:r>
      <w:r>
        <w:rPr>
          <w:rFonts w:ascii="Menlo" w:hAnsi="Menlo" w:cs="Menlo"/>
          <w:color w:val="CE9178"/>
          <w:sz w:val="18"/>
          <w:szCs w:val="18"/>
        </w:rPr>
        <w:t>()"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placeholder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"Min price"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4436F9C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A1D927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B8863BB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"room-grid"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A66AC8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FF5048B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DCDCAA"/>
          <w:sz w:val="18"/>
          <w:szCs w:val="18"/>
        </w:rPr>
        <w:t>mysqli_fetch_assoc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$res</w:t>
      </w:r>
      <w:r>
        <w:rPr>
          <w:rFonts w:ascii="Menlo" w:hAnsi="Menlo" w:cs="Menlo"/>
          <w:color w:val="D4D4D4"/>
          <w:sz w:val="18"/>
          <w:szCs w:val="18"/>
        </w:rPr>
        <w:t xml:space="preserve">)){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15BC120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"room-card"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data-price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echo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'price'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  <w:r>
        <w:rPr>
          <w:rFonts w:ascii="Menlo" w:hAnsi="Menlo" w:cs="Menlo"/>
          <w:color w:val="569CD6"/>
          <w:sz w:val="18"/>
          <w:szCs w:val="18"/>
        </w:rPr>
        <w:t>?&gt;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B0B6B1B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018D43C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img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src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echo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'img'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  <w:r>
        <w:rPr>
          <w:rFonts w:ascii="Menlo" w:hAnsi="Menlo" w:cs="Menlo"/>
          <w:color w:val="569CD6"/>
          <w:sz w:val="18"/>
          <w:szCs w:val="18"/>
        </w:rPr>
        <w:t>?&gt;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392CB2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1886A5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"room-content"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96456E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h3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echo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'room_name'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  <w:r>
        <w:rPr>
          <w:rFonts w:ascii="Menlo" w:hAnsi="Menlo" w:cs="Menlo"/>
          <w:color w:val="569CD6"/>
          <w:sz w:val="18"/>
          <w:szCs w:val="18"/>
        </w:rPr>
        <w:t>?&gt;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h3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966F140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"price"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$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echo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'price'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  <w:r>
        <w:rPr>
          <w:rFonts w:ascii="Menlo" w:hAnsi="Menlo" w:cs="Menlo"/>
          <w:color w:val="569CD6"/>
          <w:sz w:val="18"/>
          <w:szCs w:val="18"/>
        </w:rPr>
        <w:t>?&gt;</w:t>
      </w:r>
      <w:r>
        <w:rPr>
          <w:rFonts w:ascii="Menlo" w:hAnsi="Menlo" w:cs="Menlo"/>
          <w:color w:val="CCCCCC"/>
          <w:sz w:val="18"/>
          <w:szCs w:val="18"/>
        </w:rPr>
        <w:t xml:space="preserve"> / night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p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D41FE7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7CBE96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"room_view.php?id=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echo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'id'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  <w:r>
        <w:rPr>
          <w:rFonts w:ascii="Menlo" w:hAnsi="Menlo" w:cs="Menlo"/>
          <w:color w:val="569CD6"/>
          <w:sz w:val="18"/>
          <w:szCs w:val="18"/>
        </w:rPr>
        <w:t>?&gt;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4C51963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View Details</w:t>
      </w:r>
    </w:p>
    <w:p w14:paraId="286BBB1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7F4355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EAE62D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312494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F917EE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}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3BBE75E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4BD233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6FCACBA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67B3AC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08BC58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D24C97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750DD3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24B700E" w14:textId="65F60163" w:rsidR="00164FC1" w:rsidRDefault="004626A9" w:rsidP="00E0235E">
      <w:pPr>
        <w:spacing w:before="360" w:line="312" w:lineRule="auto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9A6F619" wp14:editId="61D37CE4">
            <wp:simplePos x="0" y="0"/>
            <wp:positionH relativeFrom="column">
              <wp:posOffset>-473710</wp:posOffset>
            </wp:positionH>
            <wp:positionV relativeFrom="paragraph">
              <wp:posOffset>532765</wp:posOffset>
            </wp:positionV>
            <wp:extent cx="5932170" cy="2567940"/>
            <wp:effectExtent l="0" t="0" r="0" b="0"/>
            <wp:wrapSquare wrapText="bothSides"/>
            <wp:docPr id="1800866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6789" name="Picture 18008667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B0B8B" w14:textId="16FF94A3" w:rsidR="00164FC1" w:rsidRDefault="00164FC1" w:rsidP="00E0235E">
      <w:pPr>
        <w:spacing w:before="360" w:line="312" w:lineRule="auto"/>
      </w:pPr>
    </w:p>
    <w:p w14:paraId="7DCAB9D3" w14:textId="1EB4904E" w:rsidR="00164FC1" w:rsidRDefault="00EC3B45" w:rsidP="00E0235E">
      <w:pPr>
        <w:spacing w:before="360" w:line="312" w:lineRule="auto"/>
      </w:pPr>
      <w:r w:rsidRPr="00EC3B45">
        <w:t>This page displays available hotel rooms from the database. It uses JavaScript (DOM) to filter rooms based on name and price dynamically.</w:t>
      </w:r>
    </w:p>
    <w:p w14:paraId="74A9947D" w14:textId="77777777" w:rsidR="00164FC1" w:rsidRDefault="00164FC1" w:rsidP="00E0235E">
      <w:pPr>
        <w:spacing w:before="360" w:line="312" w:lineRule="auto"/>
      </w:pPr>
    </w:p>
    <w:p w14:paraId="1F0923AE" w14:textId="77777777" w:rsidR="00164FC1" w:rsidRDefault="00164FC1" w:rsidP="00E0235E">
      <w:pPr>
        <w:spacing w:before="360" w:line="312" w:lineRule="auto"/>
      </w:pPr>
    </w:p>
    <w:p w14:paraId="54B25220" w14:textId="77777777" w:rsidR="00164FC1" w:rsidRDefault="00164FC1" w:rsidP="00E0235E">
      <w:pPr>
        <w:spacing w:before="360" w:line="312" w:lineRule="auto"/>
      </w:pPr>
    </w:p>
    <w:p w14:paraId="4071680D" w14:textId="77777777" w:rsidR="00164FC1" w:rsidRDefault="00164FC1" w:rsidP="00E0235E">
      <w:pPr>
        <w:spacing w:before="360" w:line="312" w:lineRule="auto"/>
      </w:pPr>
    </w:p>
    <w:p w14:paraId="1EAE5E6A" w14:textId="77777777" w:rsidR="00164FC1" w:rsidRDefault="00164FC1" w:rsidP="00E0235E">
      <w:pPr>
        <w:spacing w:before="360" w:line="312" w:lineRule="auto"/>
      </w:pPr>
    </w:p>
    <w:p w14:paraId="5776C0C8" w14:textId="25AC4DF4" w:rsidR="00164FC1" w:rsidRPr="00164FC1" w:rsidRDefault="00164FC1" w:rsidP="00E0235E">
      <w:pPr>
        <w:spacing w:before="360" w:line="312" w:lineRule="auto"/>
        <w:rPr>
          <w:b/>
          <w:bCs/>
          <w:sz w:val="32"/>
          <w:szCs w:val="32"/>
        </w:rPr>
      </w:pPr>
      <w:r w:rsidRPr="00164FC1">
        <w:rPr>
          <w:b/>
          <w:bCs/>
          <w:sz w:val="32"/>
          <w:szCs w:val="32"/>
        </w:rPr>
        <w:t>Booking history page :</w:t>
      </w:r>
    </w:p>
    <w:p w14:paraId="76FBC49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</w:p>
    <w:p w14:paraId="33B0F07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session_start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14:paraId="26055CB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include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"includes/setup.php"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6C1E83D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7F7424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$user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$_SESSION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'user'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73B58623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5E7D45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isset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$_GET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'cancel'</w:t>
      </w:r>
      <w:r>
        <w:rPr>
          <w:rFonts w:ascii="Menlo" w:hAnsi="Menlo" w:cs="Menlo"/>
          <w:color w:val="D4D4D4"/>
          <w:sz w:val="18"/>
          <w:szCs w:val="18"/>
        </w:rPr>
        <w:t>])){</w:t>
      </w:r>
    </w:p>
    <w:p w14:paraId="79C9EF8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$id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$_GET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'cancel'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52F7441E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mysqli_query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$conn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CE9178"/>
          <w:sz w:val="18"/>
          <w:szCs w:val="18"/>
        </w:rPr>
        <w:t xml:space="preserve"> bookings_data </w:t>
      </w:r>
      <w:r>
        <w:rPr>
          <w:rFonts w:ascii="Menlo" w:hAnsi="Menlo" w:cs="Menlo"/>
          <w:color w:val="569CD6"/>
          <w:sz w:val="18"/>
          <w:szCs w:val="18"/>
        </w:rPr>
        <w:t>WHERE</w:t>
      </w:r>
      <w:r>
        <w:rPr>
          <w:rFonts w:ascii="Menlo" w:hAnsi="Menlo" w:cs="Menlo"/>
          <w:color w:val="CE9178"/>
          <w:sz w:val="18"/>
          <w:szCs w:val="18"/>
        </w:rPr>
        <w:t xml:space="preserve"> 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$id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2FD1B9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317A6B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D63FC9E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$res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DCDCAA"/>
          <w:sz w:val="18"/>
          <w:szCs w:val="18"/>
        </w:rPr>
        <w:t>mysqli_query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$conn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2FDF2B8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SELECT bookings_data.id, hotel_rooms.room_name </w:t>
      </w:r>
    </w:p>
    <w:p w14:paraId="1F95330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FROM bookings_data </w:t>
      </w:r>
    </w:p>
    <w:p w14:paraId="39D2953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>JOIN hotel_rooms ON bookings_data.room_id = hotel_rooms.id</w:t>
      </w:r>
    </w:p>
    <w:p w14:paraId="5EB32F6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>WHERE bookings_data.user='</w:t>
      </w:r>
      <w:r>
        <w:rPr>
          <w:rFonts w:ascii="Menlo" w:hAnsi="Menlo" w:cs="Menlo"/>
          <w:color w:val="9CDCFE"/>
          <w:sz w:val="18"/>
          <w:szCs w:val="18"/>
        </w:rPr>
        <w:t>$user</w:t>
      </w:r>
      <w:r>
        <w:rPr>
          <w:rFonts w:ascii="Menlo" w:hAnsi="Menlo" w:cs="Menlo"/>
          <w:color w:val="CE9178"/>
          <w:sz w:val="18"/>
          <w:szCs w:val="18"/>
        </w:rPr>
        <w:t>'</w:t>
      </w:r>
    </w:p>
    <w:p w14:paraId="1B2D724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985158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4197EE2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C982FA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568D93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261A14A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rel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"stylesheet"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"css/style.css"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675886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link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"https://fonts.googleapis.com/css2?family=Poppins:wght@300;400;600&amp;display=swap"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rel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"stylesheet"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5FE75D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head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DFB893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5CB706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48A3D11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session_start</w:t>
      </w:r>
      <w:r>
        <w:rPr>
          <w:rFonts w:ascii="Menlo" w:hAnsi="Menlo" w:cs="Menlo"/>
          <w:color w:val="D4D4D4"/>
          <w:sz w:val="18"/>
          <w:szCs w:val="18"/>
        </w:rPr>
        <w:t xml:space="preserve">();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4F996FF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C69464C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header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"main-header"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DBABD3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"logo"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StayEasy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Hotel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span</w:t>
      </w:r>
      <w:r>
        <w:rPr>
          <w:rFonts w:ascii="Menlo" w:hAnsi="Menlo" w:cs="Menlo"/>
          <w:color w:val="808080"/>
          <w:sz w:val="18"/>
          <w:szCs w:val="18"/>
        </w:rPr>
        <w:t>&gt;&lt;/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FF96DCC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EF6195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nav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2368CD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"index.php"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Home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1C638CC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"search_rooms.php"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Find Rooms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C7DCD6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13D42A7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isset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$_SESSION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'user'</w:t>
      </w:r>
      <w:r>
        <w:rPr>
          <w:rFonts w:ascii="Menlo" w:hAnsi="Menlo" w:cs="Menlo"/>
          <w:color w:val="D4D4D4"/>
          <w:sz w:val="18"/>
          <w:szCs w:val="18"/>
        </w:rPr>
        <w:t xml:space="preserve">])){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3632EBE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"my_bookings.php"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My Bookings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A9060E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"logout.php"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Logout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6FE20D93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4E2FBF2E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"login.php"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Login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8C62E7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}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05F059A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nav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0AC22C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header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6BEEE3C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5C6214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"page-container"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CF78473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A0F99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"page-title"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My Bookings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0939FB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643B5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"table-box"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244D04C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table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4F7B1BA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D69F64D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ID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51ACE9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Room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075A41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Action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C260490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989F73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CDD7F7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DCDCAA"/>
          <w:sz w:val="18"/>
          <w:szCs w:val="18"/>
        </w:rPr>
        <w:t>mysqli_fetch_assoc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$res</w:t>
      </w:r>
      <w:r>
        <w:rPr>
          <w:rFonts w:ascii="Menlo" w:hAnsi="Menlo" w:cs="Menlo"/>
          <w:color w:val="D4D4D4"/>
          <w:sz w:val="18"/>
          <w:szCs w:val="18"/>
        </w:rPr>
        <w:t xml:space="preserve">)){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587123C5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776275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echo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'id'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  <w:r>
        <w:rPr>
          <w:rFonts w:ascii="Menlo" w:hAnsi="Menlo" w:cs="Menlo"/>
          <w:color w:val="569CD6"/>
          <w:sz w:val="18"/>
          <w:szCs w:val="18"/>
        </w:rPr>
        <w:t>?&gt;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AD00839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echo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'room_name'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  <w:r>
        <w:rPr>
          <w:rFonts w:ascii="Menlo" w:hAnsi="Menlo" w:cs="Menlo"/>
          <w:color w:val="569CD6"/>
          <w:sz w:val="18"/>
          <w:szCs w:val="18"/>
        </w:rPr>
        <w:t>?&gt;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9D867D1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E13B974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href</w:t>
      </w:r>
      <w:r>
        <w:rPr>
          <w:rFonts w:ascii="Menlo" w:hAnsi="Menlo" w:cs="Menlo"/>
          <w:color w:val="CCCCCC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"?cancel=</w:t>
      </w: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echo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$row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'id'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  <w:r>
        <w:rPr>
          <w:rFonts w:ascii="Menlo" w:hAnsi="Menlo" w:cs="Menlo"/>
          <w:color w:val="569CD6"/>
          <w:sz w:val="18"/>
          <w:szCs w:val="18"/>
        </w:rPr>
        <w:t>?&gt;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Cancel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a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5BE92F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td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B1A243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tr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4EC3B2F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&lt;?php</w:t>
      </w:r>
      <w:r>
        <w:rPr>
          <w:rFonts w:ascii="Menlo" w:hAnsi="Menlo" w:cs="Menlo"/>
          <w:color w:val="D4D4D4"/>
          <w:sz w:val="18"/>
          <w:szCs w:val="18"/>
        </w:rPr>
        <w:t xml:space="preserve"> } </w:t>
      </w:r>
      <w:r>
        <w:rPr>
          <w:rFonts w:ascii="Menlo" w:hAnsi="Menlo" w:cs="Menlo"/>
          <w:color w:val="569CD6"/>
          <w:sz w:val="18"/>
          <w:szCs w:val="18"/>
        </w:rPr>
        <w:t>?&gt;</w:t>
      </w:r>
    </w:p>
    <w:p w14:paraId="75A72E72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9ADCA58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table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B386046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CD209CA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0CE523D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div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635CF6B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body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9630CDE" w14:textId="77777777" w:rsidR="00164FC1" w:rsidRDefault="00164FC1" w:rsidP="00164FC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html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DDF257F" w14:textId="77777777" w:rsidR="00164FC1" w:rsidRDefault="00164FC1" w:rsidP="00E0235E">
      <w:pPr>
        <w:spacing w:before="360" w:line="312" w:lineRule="auto"/>
      </w:pPr>
    </w:p>
    <w:p w14:paraId="5F07A519" w14:textId="5130AE49" w:rsidR="00164FC1" w:rsidRDefault="00164FC1" w:rsidP="00E0235E">
      <w:pPr>
        <w:spacing w:before="360" w:line="312" w:lineRule="auto"/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539AFBF0" wp14:editId="15BEFC6B">
            <wp:simplePos x="0" y="0"/>
            <wp:positionH relativeFrom="column">
              <wp:posOffset>-578224</wp:posOffset>
            </wp:positionH>
            <wp:positionV relativeFrom="paragraph">
              <wp:posOffset>160730</wp:posOffset>
            </wp:positionV>
            <wp:extent cx="5349240" cy="2783840"/>
            <wp:effectExtent l="0" t="0" r="0" b="0"/>
            <wp:wrapSquare wrapText="bothSides"/>
            <wp:docPr id="1256634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34073" name="Picture 12566340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5DEEC" w14:textId="77777777" w:rsidR="00164FC1" w:rsidRDefault="00164FC1" w:rsidP="00E0235E">
      <w:pPr>
        <w:spacing w:before="360" w:line="312" w:lineRule="auto"/>
      </w:pPr>
    </w:p>
    <w:p w14:paraId="46C87926" w14:textId="77777777" w:rsidR="00164FC1" w:rsidRDefault="00164FC1" w:rsidP="00E0235E">
      <w:pPr>
        <w:spacing w:before="360" w:line="312" w:lineRule="auto"/>
      </w:pPr>
    </w:p>
    <w:p w14:paraId="256A02E1" w14:textId="77777777" w:rsidR="00164FC1" w:rsidRDefault="00164FC1" w:rsidP="00E0235E">
      <w:pPr>
        <w:spacing w:before="360" w:line="312" w:lineRule="auto"/>
      </w:pPr>
    </w:p>
    <w:p w14:paraId="35433344" w14:textId="77777777" w:rsidR="00164FC1" w:rsidRDefault="00164FC1" w:rsidP="00E0235E">
      <w:pPr>
        <w:spacing w:before="360" w:line="312" w:lineRule="auto"/>
      </w:pPr>
    </w:p>
    <w:p w14:paraId="50E3B186" w14:textId="77777777" w:rsidR="00164FC1" w:rsidRDefault="00164FC1" w:rsidP="00E0235E">
      <w:pPr>
        <w:spacing w:before="360" w:line="312" w:lineRule="auto"/>
      </w:pPr>
    </w:p>
    <w:p w14:paraId="68D0735E" w14:textId="77777777" w:rsidR="00164FC1" w:rsidRDefault="00164FC1" w:rsidP="00E0235E">
      <w:pPr>
        <w:spacing w:before="360" w:line="312" w:lineRule="auto"/>
      </w:pPr>
    </w:p>
    <w:p w14:paraId="67CAD2D8" w14:textId="77777777" w:rsidR="00164FC1" w:rsidRDefault="00164FC1" w:rsidP="00E0235E">
      <w:pPr>
        <w:spacing w:before="360" w:line="312" w:lineRule="auto"/>
      </w:pPr>
    </w:p>
    <w:p w14:paraId="7BC9E323" w14:textId="596C1C80" w:rsidR="00164FC1" w:rsidRDefault="00EC3B45" w:rsidP="00E0235E">
      <w:pPr>
        <w:spacing w:before="360" w:line="312" w:lineRule="auto"/>
      </w:pPr>
      <w:r w:rsidRPr="00EC3B45">
        <w:t>This page shows the user’s bookings using a table. It retrieves data from the database and allows the user to cancel bookings (DELETE).</w:t>
      </w:r>
    </w:p>
    <w:p w14:paraId="0B3CCB32" w14:textId="54669425" w:rsidR="00F63908" w:rsidRDefault="00986F59" w:rsidP="005270B2">
      <w:pPr>
        <w:pStyle w:val="Heading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56C509" wp14:editId="4DD1C109">
                <wp:simplePos x="0" y="0"/>
                <wp:positionH relativeFrom="column">
                  <wp:posOffset>4193438</wp:posOffset>
                </wp:positionH>
                <wp:positionV relativeFrom="page">
                  <wp:posOffset>1470355</wp:posOffset>
                </wp:positionV>
                <wp:extent cx="1096645" cy="306705"/>
                <wp:effectExtent l="57150" t="38100" r="84455" b="93345"/>
                <wp:wrapNone/>
                <wp:docPr id="3" name="Double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63FBAB" w14:textId="5A69A850" w:rsidR="00986F59" w:rsidRPr="00034555" w:rsidRDefault="002C7196" w:rsidP="00986F5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3</w:t>
                            </w:r>
                            <w:r w:rsidR="00986F59" w:rsidRPr="0003455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6C509" id="Double Bracket 3" o:spid="_x0000_s1036" type="#_x0000_t185" style="position:absolute;margin-left:330.2pt;margin-top:115.8pt;width:86.35pt;height:24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" strokecolor="black [3200]" strokeweight="2pt">
                <v:shadow on="t" color="black" opacity="24903f" origin=",.5" offset="0,.55556mm"/>
                <v:textbox>
                  <w:txbxContent>
                    <w:p w14:paraId="0D63FBAB" w14:textId="5A69A850" w:rsidR="00986F59" w:rsidRPr="00034555" w:rsidRDefault="002C7196" w:rsidP="00986F5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3</w:t>
                      </w:r>
                      <w:r w:rsidR="00986F59" w:rsidRPr="00034555">
                        <w:rPr>
                          <w:b/>
                          <w:bCs/>
                          <w:i/>
                          <w:iCs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3908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83840" behindDoc="0" locked="0" layoutInCell="1" allowOverlap="1" wp14:anchorId="02E75D26" wp14:editId="00ED3D58">
                <wp:simplePos x="0" y="0"/>
                <wp:positionH relativeFrom="page">
                  <wp:posOffset>470865</wp:posOffset>
                </wp:positionH>
                <wp:positionV relativeFrom="margin">
                  <wp:posOffset>-5080</wp:posOffset>
                </wp:positionV>
                <wp:extent cx="1247775" cy="2304288"/>
                <wp:effectExtent l="0" t="0" r="0" b="0"/>
                <wp:wrapSquare wrapText="largest"/>
                <wp:docPr id="22" name="Text Box 22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59A4C" w14:textId="77777777" w:rsidR="00D30639" w:rsidRDefault="00D30639" w:rsidP="00D30639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45ED003E" w14:textId="77777777" w:rsidR="00D30639" w:rsidRPr="00BD02A2" w:rsidRDefault="00D30639" w:rsidP="00D30639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2. Create web pages using HTML5 and CSS3.</w:t>
                            </w:r>
                          </w:p>
                          <w:p w14:paraId="5CABDF0F" w14:textId="77777777" w:rsidR="00FB3FB6" w:rsidRDefault="00FB3FB6" w:rsidP="00FB3FB6"/>
                          <w:p w14:paraId="4899297A" w14:textId="77777777" w:rsidR="00FB3FB6" w:rsidRDefault="00FB3FB6" w:rsidP="00FB3FB6"/>
                          <w:p w14:paraId="36D8FDCB" w14:textId="77777777" w:rsidR="00FB3FB6" w:rsidRDefault="00FB3FB6" w:rsidP="00FB3FB6"/>
                          <w:p w14:paraId="3D8D31BC" w14:textId="77777777" w:rsidR="00FB3FB6" w:rsidRDefault="00FB3FB6" w:rsidP="00FB3FB6"/>
                          <w:p w14:paraId="6CB9BCBB" w14:textId="77777777" w:rsidR="00FB3FB6" w:rsidRDefault="00FB3FB6" w:rsidP="00FB3FB6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02E75D26" id="Text Box 22" o:spid="_x0000_s1037" type="#_x0000_t202" alt="Sidebar" style="position:absolute;margin-left:37.1pt;margin-top:-.4pt;width:98.25pt;height:181.45pt;z-index:251683840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" filled="f" stroked="f" strokeweight=".5pt">
                <v:textbox inset="3.6pt,0,3.6pt,0">
                  <w:txbxContent>
                    <w:p w14:paraId="04B59A4C" w14:textId="77777777" w:rsidR="00D30639" w:rsidRDefault="00D30639" w:rsidP="00D30639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45ED003E" w14:textId="77777777" w:rsidR="00D30639" w:rsidRPr="00BD02A2" w:rsidRDefault="00D30639" w:rsidP="00D30639">
                      <w:pPr>
                        <w:rPr>
                          <w:i/>
                          <w:iCs/>
                          <w:color w:val="EF4623" w:themeColor="accent1"/>
                          <w:kern w:val="20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</w:rPr>
                        <w:t>2. Create web pages using HTML5 and CSS3.</w:t>
                      </w:r>
                    </w:p>
                    <w:p w14:paraId="5CABDF0F" w14:textId="77777777" w:rsidR="00FB3FB6" w:rsidRDefault="00FB3FB6" w:rsidP="00FB3FB6"/>
                    <w:p w14:paraId="4899297A" w14:textId="77777777" w:rsidR="00FB3FB6" w:rsidRDefault="00FB3FB6" w:rsidP="00FB3FB6"/>
                    <w:p w14:paraId="36D8FDCB" w14:textId="77777777" w:rsidR="00FB3FB6" w:rsidRDefault="00FB3FB6" w:rsidP="00FB3FB6"/>
                    <w:p w14:paraId="3D8D31BC" w14:textId="77777777" w:rsidR="00FB3FB6" w:rsidRDefault="00FB3FB6" w:rsidP="00FB3FB6"/>
                    <w:p w14:paraId="6CB9BCBB" w14:textId="77777777" w:rsidR="00FB3FB6" w:rsidRDefault="00FB3FB6" w:rsidP="00FB3FB6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5270B2">
        <w:t>CSS</w:t>
      </w:r>
    </w:p>
    <w:p w14:paraId="27CA665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body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1AC5FC5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font-family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: </w:t>
      </w:r>
      <w:r w:rsidRPr="00A02169">
        <w:rPr>
          <w:rFonts w:ascii="Menlo" w:hAnsi="Menlo" w:cs="Menlo"/>
          <w:color w:val="CE9178"/>
          <w:sz w:val="18"/>
          <w:szCs w:val="18"/>
        </w:rPr>
        <w:t>'Poppins'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, </w:t>
      </w:r>
      <w:r w:rsidRPr="00A02169">
        <w:rPr>
          <w:rFonts w:ascii="Menlo" w:hAnsi="Menlo" w:cs="Menlo"/>
          <w:color w:val="CE9178"/>
          <w:sz w:val="18"/>
          <w:szCs w:val="18"/>
        </w:rPr>
        <w:t>sans-serif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86E676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E82A7E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#f2f4f8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570F514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0976F32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35A245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HEADER */</w:t>
      </w:r>
    </w:p>
    <w:p w14:paraId="2431C26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.main-header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23FCA3BF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white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; </w:t>
      </w:r>
    </w:p>
    <w:p w14:paraId="2E22893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#1c2833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DF5D61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display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flex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B243B6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justify-content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space-between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806C31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15px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30px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67734C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align-items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center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631887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box-shadow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2px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5px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CDCAA"/>
          <w:sz w:val="18"/>
          <w:szCs w:val="18"/>
        </w:rPr>
        <w:t>rgba</w:t>
      </w:r>
      <w:r w:rsidRPr="00A02169">
        <w:rPr>
          <w:rFonts w:ascii="Menlo" w:hAnsi="Menlo" w:cs="Menlo"/>
          <w:color w:val="CCCCCC"/>
          <w:sz w:val="18"/>
          <w:szCs w:val="18"/>
        </w:rPr>
        <w:t>(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0.1</w:t>
      </w:r>
      <w:r w:rsidRPr="00A02169">
        <w:rPr>
          <w:rFonts w:ascii="Menlo" w:hAnsi="Menlo" w:cs="Menlo"/>
          <w:color w:val="CCCCCC"/>
          <w:sz w:val="18"/>
          <w:szCs w:val="18"/>
        </w:rPr>
        <w:t>);</w:t>
      </w:r>
    </w:p>
    <w:p w14:paraId="254C4D7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position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sticky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B439B3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top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BA6DC3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z-index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1000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B5BAD4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147C8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37F91B6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A9C531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LOGO */</w:t>
      </w:r>
    </w:p>
    <w:p w14:paraId="0A2DA1E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.logo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13A90C5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font-size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22px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74BFF6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font-weight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600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9923EC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1A7E434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8E7305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.logo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7BA7D"/>
          <w:sz w:val="18"/>
          <w:szCs w:val="18"/>
        </w:rPr>
        <w:t>span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5835582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#f39c12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182FFE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font-weight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400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9A0C5F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margin-left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5px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7D78EA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0387F15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14330B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NAV LINKS */</w:t>
      </w:r>
    </w:p>
    <w:p w14:paraId="59B08B3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nav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7BA7D"/>
          <w:sz w:val="18"/>
          <w:szCs w:val="18"/>
        </w:rPr>
        <w:t>a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64DA63D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#1c2833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; </w:t>
      </w:r>
    </w:p>
    <w:p w14:paraId="2934662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margin-left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20px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A3EB69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text-decoration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none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2F0687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font-weight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500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BE4AFB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1F35DD7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07D095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nav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7BA7D"/>
          <w:sz w:val="18"/>
          <w:szCs w:val="18"/>
        </w:rPr>
        <w:t>a:hover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07DC783F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#f39c12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FFDC55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3588FDF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82BDC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CONTAINER */</w:t>
      </w:r>
    </w:p>
    <w:p w14:paraId="29B729C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.page-container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72C975E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30px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5BCFFE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max-width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1100px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EB10FD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auto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9BA62C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5E6D6AA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6A15F2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.page-title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17CB8CB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font-size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26px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6E241D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margin-bottom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20px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1059F0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2FB22D4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180BC6F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FILTER */</w:t>
      </w:r>
    </w:p>
    <w:p w14:paraId="22C9E9E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.filter-box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371E4AB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display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flex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025DAA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gap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741EFA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margin-bottom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20px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794330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3B76B7C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47579D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.filter-box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7BA7D"/>
          <w:sz w:val="18"/>
          <w:szCs w:val="18"/>
        </w:rPr>
        <w:t>input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39D0864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FBB07D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CE9178"/>
          <w:sz w:val="18"/>
          <w:szCs w:val="18"/>
        </w:rPr>
        <w:t>solid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CE9178"/>
          <w:sz w:val="18"/>
          <w:szCs w:val="18"/>
        </w:rPr>
        <w:t>#ccc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5296F1F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border-radius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6px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198B6D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0AAAB03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136251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GRID */</w:t>
      </w:r>
    </w:p>
    <w:p w14:paraId="25399C4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.room-grid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2E2E119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display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grid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8666D2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grid-template-columns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DCDCAA"/>
          <w:sz w:val="18"/>
          <w:szCs w:val="18"/>
        </w:rPr>
        <w:t>repeat</w:t>
      </w:r>
      <w:r w:rsidRPr="00A02169">
        <w:rPr>
          <w:rFonts w:ascii="Menlo" w:hAnsi="Menlo" w:cs="Menlo"/>
          <w:color w:val="CCCCCC"/>
          <w:sz w:val="18"/>
          <w:szCs w:val="18"/>
        </w:rPr>
        <w:t>(</w:t>
      </w:r>
      <w:r w:rsidRPr="00A02169">
        <w:rPr>
          <w:rFonts w:ascii="Menlo" w:hAnsi="Menlo" w:cs="Menlo"/>
          <w:color w:val="CE9178"/>
          <w:sz w:val="18"/>
          <w:szCs w:val="18"/>
        </w:rPr>
        <w:t>auto-fill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, </w:t>
      </w:r>
      <w:r w:rsidRPr="00A02169">
        <w:rPr>
          <w:rFonts w:ascii="Menlo" w:hAnsi="Menlo" w:cs="Menlo"/>
          <w:color w:val="DCDCAA"/>
          <w:sz w:val="18"/>
          <w:szCs w:val="18"/>
        </w:rPr>
        <w:t>minmax</w:t>
      </w:r>
      <w:r w:rsidRPr="00A02169">
        <w:rPr>
          <w:rFonts w:ascii="Menlo" w:hAnsi="Menlo" w:cs="Menlo"/>
          <w:color w:val="CCCCCC"/>
          <w:sz w:val="18"/>
          <w:szCs w:val="18"/>
        </w:rPr>
        <w:t>(</w:t>
      </w:r>
      <w:r w:rsidRPr="00A02169">
        <w:rPr>
          <w:rFonts w:ascii="Menlo" w:hAnsi="Menlo" w:cs="Menlo"/>
          <w:color w:val="B5CEA8"/>
          <w:sz w:val="18"/>
          <w:szCs w:val="18"/>
        </w:rPr>
        <w:t>250px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1fr</w:t>
      </w:r>
      <w:r w:rsidRPr="00A02169">
        <w:rPr>
          <w:rFonts w:ascii="Menlo" w:hAnsi="Menlo" w:cs="Menlo"/>
          <w:color w:val="CCCCCC"/>
          <w:sz w:val="18"/>
          <w:szCs w:val="18"/>
        </w:rPr>
        <w:t>));</w:t>
      </w:r>
    </w:p>
    <w:p w14:paraId="4C75749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gap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20px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1058F8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5D60185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939E5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CARD */</w:t>
      </w:r>
    </w:p>
    <w:p w14:paraId="1C2D9744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.room-card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1C10DFA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white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E5FC16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border-radius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A8AB8A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overflow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hidden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6DA8F4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box-shadow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2px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6px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CDCAA"/>
          <w:sz w:val="18"/>
          <w:szCs w:val="18"/>
        </w:rPr>
        <w:t>rgba</w:t>
      </w:r>
      <w:r w:rsidRPr="00A02169">
        <w:rPr>
          <w:rFonts w:ascii="Menlo" w:hAnsi="Menlo" w:cs="Menlo"/>
          <w:color w:val="CCCCCC"/>
          <w:sz w:val="18"/>
          <w:szCs w:val="18"/>
        </w:rPr>
        <w:t>(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0.1</w:t>
      </w:r>
      <w:r w:rsidRPr="00A02169">
        <w:rPr>
          <w:rFonts w:ascii="Menlo" w:hAnsi="Menlo" w:cs="Menlo"/>
          <w:color w:val="CCCCCC"/>
          <w:sz w:val="18"/>
          <w:szCs w:val="18"/>
        </w:rPr>
        <w:t>);</w:t>
      </w:r>
    </w:p>
    <w:p w14:paraId="49B82C0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transition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0.3s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97DE51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2DCA169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CD289E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.room-card:hover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74007ED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transform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DCDCAA"/>
          <w:sz w:val="18"/>
          <w:szCs w:val="18"/>
        </w:rPr>
        <w:t>translateY</w:t>
      </w:r>
      <w:r w:rsidRPr="00A02169">
        <w:rPr>
          <w:rFonts w:ascii="Menlo" w:hAnsi="Menlo" w:cs="Menlo"/>
          <w:color w:val="CCCCCC"/>
          <w:sz w:val="18"/>
          <w:szCs w:val="18"/>
        </w:rPr>
        <w:t>(</w:t>
      </w:r>
      <w:r w:rsidRPr="00A02169">
        <w:rPr>
          <w:rFonts w:ascii="Menlo" w:hAnsi="Menlo" w:cs="Menlo"/>
          <w:color w:val="B5CEA8"/>
          <w:sz w:val="18"/>
          <w:szCs w:val="18"/>
        </w:rPr>
        <w:t>-5px</w:t>
      </w:r>
      <w:r w:rsidRPr="00A02169">
        <w:rPr>
          <w:rFonts w:ascii="Menlo" w:hAnsi="Menlo" w:cs="Menlo"/>
          <w:color w:val="CCCCCC"/>
          <w:sz w:val="18"/>
          <w:szCs w:val="18"/>
        </w:rPr>
        <w:t>);</w:t>
      </w:r>
    </w:p>
    <w:p w14:paraId="520DD7F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7823EA6F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4E5A94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.room-card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7BA7D"/>
          <w:sz w:val="18"/>
          <w:szCs w:val="18"/>
        </w:rPr>
        <w:t>img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499AB89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width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100%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FA774F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height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160px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63FA70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object-fit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cover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2F6F22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46B4E11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42C132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.room-content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49E7E3A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15px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014B29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1514248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0CAD29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.price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3FFDF2D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#27ae60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C5A62A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font-weight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bold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288334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3E241FF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AEBBD5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BUTTON */</w:t>
      </w:r>
    </w:p>
    <w:p w14:paraId="10CADB2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.btn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5146B51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display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inline-block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09D531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margin-top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E88CA1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8px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15px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0BD5AB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#f39c12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B4E55E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white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74271EE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border-radius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5px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B19B0B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text-decoration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none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39C727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none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3DFCB8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cursor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pointer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B8F7F1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1B0A692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971871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.btn:hover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1358497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#d68910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D07E28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72893B2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5AEAA7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BACK BUTTON */</w:t>
      </w:r>
    </w:p>
    <w:p w14:paraId="68CEA81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.back-btn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5B12724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display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inline-block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DB739C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margin-bottom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20px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92F75C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text-decoration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none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CC65D3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#333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0F3B00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1FB3A46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9B5CF7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.back-btn:hover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5EE3FBD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#f39c12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B41BB9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53C6E1E1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FD453F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t>/* FORM */</w:t>
      </w:r>
    </w:p>
    <w:p w14:paraId="5FA64C2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.form-box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09C34B3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width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350px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428F31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80px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CE9178"/>
          <w:sz w:val="18"/>
          <w:szCs w:val="18"/>
        </w:rPr>
        <w:t>auto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202941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white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7F8354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25px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820FFD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border-radius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12px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502EE0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box-shadow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4px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12px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CDCAA"/>
          <w:sz w:val="18"/>
          <w:szCs w:val="18"/>
        </w:rPr>
        <w:t>rgba</w:t>
      </w:r>
      <w:r w:rsidRPr="00A02169">
        <w:rPr>
          <w:rFonts w:ascii="Menlo" w:hAnsi="Menlo" w:cs="Menlo"/>
          <w:color w:val="CCCCCC"/>
          <w:sz w:val="18"/>
          <w:szCs w:val="18"/>
        </w:rPr>
        <w:t>(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,</w:t>
      </w:r>
      <w:r w:rsidRPr="00A02169">
        <w:rPr>
          <w:rFonts w:ascii="Menlo" w:hAnsi="Menlo" w:cs="Menlo"/>
          <w:color w:val="B5CEA8"/>
          <w:sz w:val="18"/>
          <w:szCs w:val="18"/>
        </w:rPr>
        <w:t>0.1</w:t>
      </w:r>
      <w:r w:rsidRPr="00A02169">
        <w:rPr>
          <w:rFonts w:ascii="Menlo" w:hAnsi="Menlo" w:cs="Menlo"/>
          <w:color w:val="CCCCCC"/>
          <w:sz w:val="18"/>
          <w:szCs w:val="18"/>
        </w:rPr>
        <w:t>);</w:t>
      </w:r>
    </w:p>
    <w:p w14:paraId="1C71B0F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509E152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B9F09F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.form-box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D7BA7D"/>
          <w:sz w:val="18"/>
          <w:szCs w:val="18"/>
        </w:rPr>
        <w:t>input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7F4EC99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width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100%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C984C7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12px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9B979DF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margin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B5CEA8"/>
          <w:sz w:val="18"/>
          <w:szCs w:val="18"/>
        </w:rPr>
        <w:t>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B852C4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CE9178"/>
          <w:sz w:val="18"/>
          <w:szCs w:val="18"/>
        </w:rPr>
        <w:t>solid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CE9178"/>
          <w:sz w:val="18"/>
          <w:szCs w:val="18"/>
        </w:rPr>
        <w:t>#ccc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F00E94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border-radius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6px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1020CE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16B5D81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3043A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.btn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2BA007D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width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100%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55A1A2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5CAA097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#f39c12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23AA02F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color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white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1E1FDF2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none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7C097DD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border-radius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6px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428EC8B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cursor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pointer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7AB6B64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4E7B723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0D8CF0A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.btn:hover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488B9B8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#d68910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EDA95A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12AB50E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14B7AB8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6A9955"/>
          <w:sz w:val="18"/>
          <w:szCs w:val="18"/>
        </w:rPr>
        <w:lastRenderedPageBreak/>
        <w:t>/* TABLE */</w:t>
      </w:r>
    </w:p>
    <w:p w14:paraId="57AFC5A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.table-box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0D3E6539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background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white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2DBDEF1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15px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A8ACFE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border-radius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6A55A1E2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72304F5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25FA5B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table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6A64A49C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width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100%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320BD3AF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border-collapse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CE9178"/>
          <w:sz w:val="18"/>
          <w:szCs w:val="18"/>
        </w:rPr>
        <w:t>collapse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AC4A057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3447F330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7493A26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D7BA7D"/>
          <w:sz w:val="18"/>
          <w:szCs w:val="18"/>
        </w:rPr>
        <w:t>td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, </w:t>
      </w:r>
      <w:r w:rsidRPr="00A02169">
        <w:rPr>
          <w:rFonts w:ascii="Menlo" w:hAnsi="Menlo" w:cs="Menlo"/>
          <w:color w:val="D7BA7D"/>
          <w:sz w:val="18"/>
          <w:szCs w:val="18"/>
        </w:rPr>
        <w:t>th</w:t>
      </w:r>
      <w:r w:rsidRPr="00A02169">
        <w:rPr>
          <w:rFonts w:ascii="Menlo" w:hAnsi="Menlo" w:cs="Menlo"/>
          <w:color w:val="CCCCCC"/>
          <w:sz w:val="18"/>
          <w:szCs w:val="18"/>
        </w:rPr>
        <w:t>{</w:t>
      </w:r>
    </w:p>
    <w:p w14:paraId="5F48A91B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padding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10px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18C60D5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2169">
        <w:rPr>
          <w:rFonts w:ascii="Menlo" w:hAnsi="Menlo" w:cs="Menlo"/>
          <w:color w:val="9CDCFE"/>
          <w:sz w:val="18"/>
          <w:szCs w:val="18"/>
        </w:rPr>
        <w:t>border-bottom</w:t>
      </w:r>
      <w:r w:rsidRPr="00A02169">
        <w:rPr>
          <w:rFonts w:ascii="Menlo" w:hAnsi="Menlo" w:cs="Menlo"/>
          <w:color w:val="CCCCCC"/>
          <w:sz w:val="18"/>
          <w:szCs w:val="18"/>
        </w:rPr>
        <w:t>:</w:t>
      </w:r>
      <w:r w:rsidRPr="00A02169">
        <w:rPr>
          <w:rFonts w:ascii="Menlo" w:hAnsi="Menlo" w:cs="Menlo"/>
          <w:color w:val="B5CEA8"/>
          <w:sz w:val="18"/>
          <w:szCs w:val="18"/>
        </w:rPr>
        <w:t>1px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CE9178"/>
          <w:sz w:val="18"/>
          <w:szCs w:val="18"/>
        </w:rPr>
        <w:t>solid</w:t>
      </w:r>
      <w:r w:rsidRPr="00A02169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2169">
        <w:rPr>
          <w:rFonts w:ascii="Menlo" w:hAnsi="Menlo" w:cs="Menlo"/>
          <w:color w:val="CE9178"/>
          <w:sz w:val="18"/>
          <w:szCs w:val="18"/>
        </w:rPr>
        <w:t>#ddd</w:t>
      </w:r>
      <w:r w:rsidRPr="00A02169">
        <w:rPr>
          <w:rFonts w:ascii="Menlo" w:hAnsi="Menlo" w:cs="Menlo"/>
          <w:color w:val="CCCCCC"/>
          <w:sz w:val="18"/>
          <w:szCs w:val="18"/>
        </w:rPr>
        <w:t>;</w:t>
      </w:r>
    </w:p>
    <w:p w14:paraId="016B6DB3" w14:textId="77777777" w:rsidR="00A02169" w:rsidRPr="00A02169" w:rsidRDefault="00A02169" w:rsidP="00A02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2169">
        <w:rPr>
          <w:rFonts w:ascii="Menlo" w:hAnsi="Menlo" w:cs="Menlo"/>
          <w:color w:val="CCCCCC"/>
          <w:sz w:val="18"/>
          <w:szCs w:val="18"/>
        </w:rPr>
        <w:t>}</w:t>
      </w:r>
    </w:p>
    <w:p w14:paraId="364C02EC" w14:textId="77777777" w:rsidR="00F63908" w:rsidRDefault="00F63908" w:rsidP="007E33D4">
      <w:pPr>
        <w:spacing w:before="360" w:line="312" w:lineRule="auto"/>
        <w:rPr>
          <w:rtl/>
        </w:rPr>
      </w:pPr>
    </w:p>
    <w:p w14:paraId="773B4BDD" w14:textId="77777777" w:rsidR="00EC3B45" w:rsidRDefault="00EC3B45" w:rsidP="007E33D4">
      <w:pPr>
        <w:spacing w:before="360" w:line="312" w:lineRule="auto"/>
        <w:rPr>
          <w:rtl/>
        </w:rPr>
      </w:pPr>
    </w:p>
    <w:p w14:paraId="03AEDD93" w14:textId="77777777" w:rsidR="00EC3B45" w:rsidRPr="007E33D4" w:rsidRDefault="00EC3B45" w:rsidP="007E33D4">
      <w:pPr>
        <w:spacing w:before="360" w:line="312" w:lineRule="auto"/>
      </w:pPr>
    </w:p>
    <w:p w14:paraId="1D18F5B2" w14:textId="1AEFFC6D" w:rsidR="00F63908" w:rsidRDefault="00EC3B45" w:rsidP="00F63908">
      <w:r w:rsidRPr="00EC3B45">
        <w:t>This file controls the design of the website including layout, colors, spacing, buttons, and responsiveness. It ensures consistent styling across all pages.</w:t>
      </w:r>
    </w:p>
    <w:p w14:paraId="67DC3195" w14:textId="77777777" w:rsidR="00DE0152" w:rsidRDefault="00DE0152" w:rsidP="00F63908"/>
    <w:p w14:paraId="5EE2CF7D" w14:textId="77777777" w:rsidR="00DE0152" w:rsidRDefault="00DE0152" w:rsidP="00F63908"/>
    <w:p w14:paraId="23B5ADBE" w14:textId="77777777" w:rsidR="00DE0152" w:rsidRDefault="00DE0152" w:rsidP="00F63908"/>
    <w:p w14:paraId="396C3592" w14:textId="77777777" w:rsidR="00DE0152" w:rsidRDefault="00DE0152" w:rsidP="00F63908"/>
    <w:p w14:paraId="046A72FB" w14:textId="77777777" w:rsidR="00DE0152" w:rsidRDefault="00DE0152" w:rsidP="00F63908"/>
    <w:p w14:paraId="577ACDBC" w14:textId="77777777" w:rsidR="00DE0152" w:rsidRDefault="00DE0152" w:rsidP="00F63908"/>
    <w:p w14:paraId="0D18B123" w14:textId="77777777" w:rsidR="00DE0152" w:rsidRDefault="00DE0152" w:rsidP="00F63908"/>
    <w:p w14:paraId="1AEA1483" w14:textId="77777777" w:rsidR="00DE0152" w:rsidRDefault="00DE0152" w:rsidP="00F63908"/>
    <w:p w14:paraId="6172A4B1" w14:textId="77777777" w:rsidR="00DE0152" w:rsidRPr="00F63908" w:rsidRDefault="00DE0152" w:rsidP="00F63908"/>
    <w:p w14:paraId="61967EF6" w14:textId="77777777" w:rsidR="00F63908" w:rsidRDefault="00F63908" w:rsidP="00F63908"/>
    <w:p w14:paraId="65918047" w14:textId="77777777" w:rsidR="00496101" w:rsidRPr="00F63908" w:rsidRDefault="00F63908" w:rsidP="00F63908">
      <w:pPr>
        <w:tabs>
          <w:tab w:val="left" w:pos="1083"/>
        </w:tabs>
      </w:pPr>
      <w:r>
        <w:tab/>
      </w:r>
    </w:p>
    <w:p w14:paraId="19F306A0" w14:textId="4AFE2436" w:rsidR="00496101" w:rsidRDefault="00986F59" w:rsidP="005270B2">
      <w:pPr>
        <w:pStyle w:val="Heading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5717D6" wp14:editId="303A466D">
                <wp:simplePos x="0" y="0"/>
                <wp:positionH relativeFrom="column">
                  <wp:posOffset>4193438</wp:posOffset>
                </wp:positionH>
                <wp:positionV relativeFrom="page">
                  <wp:posOffset>1470355</wp:posOffset>
                </wp:positionV>
                <wp:extent cx="1096645" cy="306705"/>
                <wp:effectExtent l="57150" t="38100" r="84455" b="93345"/>
                <wp:wrapNone/>
                <wp:docPr id="4" name="Double Bracke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E7B7D1F" w14:textId="0FEAC63A" w:rsidR="00986F59" w:rsidRPr="00034555" w:rsidRDefault="002C7196" w:rsidP="00986F5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2</w:t>
                            </w:r>
                            <w:r w:rsidR="00986F59" w:rsidRPr="0003455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717D6" id="Double Bracket 4" o:spid="_x0000_s1038" type="#_x0000_t185" style="position:absolute;margin-left:330.2pt;margin-top:115.8pt;width:86.35pt;height:24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" strokecolor="black [3200]" strokeweight="2pt">
                <v:shadow on="t" color="black" opacity="24903f" origin=",.5" offset="0,.55556mm"/>
                <v:textbox>
                  <w:txbxContent>
                    <w:p w14:paraId="4E7B7D1F" w14:textId="0FEAC63A" w:rsidR="00986F59" w:rsidRPr="00034555" w:rsidRDefault="002C7196" w:rsidP="00986F5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2</w:t>
                      </w:r>
                      <w:r w:rsidR="00986F59" w:rsidRPr="00034555">
                        <w:rPr>
                          <w:b/>
                          <w:bCs/>
                          <w:i/>
                          <w:iCs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301F4"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85888" behindDoc="0" locked="0" layoutInCell="1" allowOverlap="1" wp14:anchorId="46AC9A8D" wp14:editId="66B1F856">
                <wp:simplePos x="0" y="0"/>
                <wp:positionH relativeFrom="page">
                  <wp:posOffset>478790</wp:posOffset>
                </wp:positionH>
                <wp:positionV relativeFrom="margin">
                  <wp:posOffset>-2210</wp:posOffset>
                </wp:positionV>
                <wp:extent cx="1247775" cy="2304288"/>
                <wp:effectExtent l="0" t="0" r="0" b="0"/>
                <wp:wrapSquare wrapText="largest"/>
                <wp:docPr id="23" name="Text Box 23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2738F" w14:textId="77777777" w:rsidR="00572FB4" w:rsidRDefault="00572FB4" w:rsidP="00572FB4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015D0CC3" w14:textId="77777777" w:rsidR="00572FB4" w:rsidRPr="00BD02A2" w:rsidRDefault="00572FB4" w:rsidP="00572FB4">
                            <w:pPr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3. Develop dynamic web pages using JavaScript.</w:t>
                            </w:r>
                          </w:p>
                          <w:p w14:paraId="55340111" w14:textId="77777777" w:rsidR="00FB3FB6" w:rsidRDefault="00FB3FB6" w:rsidP="00FB3FB6"/>
                          <w:p w14:paraId="4719C03E" w14:textId="77777777" w:rsidR="00FB3FB6" w:rsidRDefault="00FB3FB6" w:rsidP="00FB3FB6"/>
                          <w:p w14:paraId="41F0E6E9" w14:textId="77777777" w:rsidR="00FB3FB6" w:rsidRDefault="00FB3FB6" w:rsidP="00FB3FB6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46AC9A8D" id="Text Box 23" o:spid="_x0000_s1039" type="#_x0000_t202" alt="Sidebar" style="position:absolute;margin-left:37.7pt;margin-top:-.15pt;width:98.25pt;height:181.45pt;z-index:251685888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" filled="f" stroked="f" strokeweight=".5pt">
                <v:textbox inset="3.6pt,0,3.6pt,0">
                  <w:txbxContent>
                    <w:p w14:paraId="0132738F" w14:textId="77777777" w:rsidR="00572FB4" w:rsidRDefault="00572FB4" w:rsidP="00572FB4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015D0CC3" w14:textId="77777777" w:rsidR="00572FB4" w:rsidRPr="00BD02A2" w:rsidRDefault="00572FB4" w:rsidP="00572FB4">
                      <w:pPr>
                        <w:rPr>
                          <w:i/>
                          <w:iCs/>
                          <w:color w:val="EF4623" w:themeColor="accent1"/>
                          <w:kern w:val="20"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</w:rPr>
                        <w:t>3. Develop dynamic web pages using JavaScript.</w:t>
                      </w:r>
                    </w:p>
                    <w:p w14:paraId="55340111" w14:textId="77777777" w:rsidR="00FB3FB6" w:rsidRDefault="00FB3FB6" w:rsidP="00FB3FB6"/>
                    <w:p w14:paraId="4719C03E" w14:textId="77777777" w:rsidR="00FB3FB6" w:rsidRDefault="00FB3FB6" w:rsidP="00FB3FB6"/>
                    <w:p w14:paraId="41F0E6E9" w14:textId="77777777" w:rsidR="00FB3FB6" w:rsidRDefault="00FB3FB6" w:rsidP="00FB3FB6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5270B2">
        <w:t>JavaScript</w:t>
      </w:r>
    </w:p>
    <w:p w14:paraId="7684DA12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2FB265F9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/ ==========================</w:t>
      </w:r>
    </w:p>
    <w:p w14:paraId="69FED766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// REGISTER VALIDATION</w:t>
      </w:r>
    </w:p>
    <w:p w14:paraId="709A4B01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// ==========================</w:t>
      </w:r>
    </w:p>
    <w:p w14:paraId="6A3C553B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function validateForm(){</w:t>
      </w:r>
    </w:p>
    <w:p w14:paraId="279E999E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let u = document.getElementById("user").value;</w:t>
      </w:r>
    </w:p>
    <w:p w14:paraId="0A780C6E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let p = document.getElementById("pass").value;</w:t>
      </w:r>
    </w:p>
    <w:p w14:paraId="3A819D1F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</w:p>
    <w:p w14:paraId="19757AD7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if(u==""){</w:t>
      </w:r>
    </w:p>
    <w:p w14:paraId="4AF65602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alert("Username is required");</w:t>
      </w:r>
    </w:p>
    <w:p w14:paraId="674E64A3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return false;</w:t>
      </w:r>
    </w:p>
    <w:p w14:paraId="4577C038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}</w:t>
      </w:r>
    </w:p>
    <w:p w14:paraId="1E15F99D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</w:p>
    <w:p w14:paraId="4C15CAA2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if(p==""){</w:t>
      </w:r>
    </w:p>
    <w:p w14:paraId="7B0B9771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alert("Password is required");</w:t>
      </w:r>
    </w:p>
    <w:p w14:paraId="06BDCE27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return false;</w:t>
      </w:r>
    </w:p>
    <w:p w14:paraId="3A9A6AA3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}</w:t>
      </w:r>
    </w:p>
    <w:p w14:paraId="50F9B918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</w:p>
    <w:p w14:paraId="173EAB4F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if(p.length &lt; 4){</w:t>
      </w:r>
    </w:p>
    <w:p w14:paraId="5A3EA427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alert("Password must be at least 4 characters");</w:t>
      </w:r>
    </w:p>
    <w:p w14:paraId="302C5DB0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return false;</w:t>
      </w:r>
    </w:p>
    <w:p w14:paraId="3112E388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}</w:t>
      </w:r>
    </w:p>
    <w:p w14:paraId="3CAFB3E5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</w:p>
    <w:p w14:paraId="3B9529B7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return true;</w:t>
      </w:r>
    </w:p>
    <w:p w14:paraId="646E1CEE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}</w:t>
      </w:r>
    </w:p>
    <w:p w14:paraId="6F58D34A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</w:p>
    <w:p w14:paraId="3DAEAF40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</w:p>
    <w:p w14:paraId="7185FD58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// ==========================</w:t>
      </w:r>
    </w:p>
    <w:p w14:paraId="3C5503AB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// ROOM FILTER (SEARCH PAGE)</w:t>
      </w:r>
    </w:p>
    <w:p w14:paraId="247A83C6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// ==========================</w:t>
      </w:r>
    </w:p>
    <w:p w14:paraId="0B1E15CE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function filterRooms(){</w:t>
      </w:r>
    </w:p>
    <w:p w14:paraId="1C372F45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let input = document.getElementById("searchBox").value.toLowerCase();</w:t>
      </w:r>
    </w:p>
    <w:p w14:paraId="0C1D1CB9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let minPrice = document.getElementById("minPrice").value;</w:t>
      </w:r>
    </w:p>
    <w:p w14:paraId="53E39097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let cards = document.getElementsByClassName("room-card");</w:t>
      </w:r>
    </w:p>
    <w:p w14:paraId="5C2ED136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</w:p>
    <w:p w14:paraId="0B1CF517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for(let i=0;i&lt;cards.length;i++){</w:t>
      </w:r>
    </w:p>
    <w:p w14:paraId="70F3191E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let text = cards[i].innerText.toLowerCase();</w:t>
      </w:r>
    </w:p>
    <w:p w14:paraId="391782B8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lastRenderedPageBreak/>
        <w:t xml:space="preserve">        let price = cards[i].getAttribute("data-price");</w:t>
      </w:r>
    </w:p>
    <w:p w14:paraId="55FE9932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</w:p>
    <w:p w14:paraId="2347F087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if(text.includes(input) &amp;&amp; (minPrice=="" || price &gt;= minPrice)){</w:t>
      </w:r>
    </w:p>
    <w:p w14:paraId="19E32AF6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    cards[i].style.display = "block";</w:t>
      </w:r>
    </w:p>
    <w:p w14:paraId="3AF3D085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} else {</w:t>
      </w:r>
    </w:p>
    <w:p w14:paraId="36935E27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    cards[i].style.display = "none";</w:t>
      </w:r>
    </w:p>
    <w:p w14:paraId="4E8FBDDB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    }</w:t>
      </w:r>
    </w:p>
    <w:p w14:paraId="7B736388" w14:textId="77777777" w:rsidR="00EC3B45" w:rsidRP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 xml:space="preserve">    }</w:t>
      </w:r>
    </w:p>
    <w:p w14:paraId="65F4E030" w14:textId="14BE449B" w:rsidR="00EC3B45" w:rsidRDefault="00EC3B45" w:rsidP="00EC3B45">
      <w:pPr>
        <w:rPr>
          <w:rFonts w:ascii="Courier New" w:hAnsi="Courier New" w:cs="Courier New"/>
          <w:color w:val="FF0000"/>
        </w:rPr>
      </w:pPr>
      <w:r w:rsidRPr="00EC3B45">
        <w:rPr>
          <w:rFonts w:ascii="Courier New" w:hAnsi="Courier New" w:cs="Courier New"/>
          <w:color w:val="FF0000"/>
        </w:rPr>
        <w:t>}</w:t>
      </w:r>
    </w:p>
    <w:p w14:paraId="1303684E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130A6081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34C6F91E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75798CF1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0EFC2EF8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216BA1DE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58D990CD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35083F51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5CC04FBF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76D43B00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54747856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45F09225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7451C181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3E088B65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699FE197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2CF9756A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3E07A4FB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2D9FB4D2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048F5CCA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7599FD4A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30FD9085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4C99AB60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3415A6F3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59F50818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580D3C5A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2F8A4244" w14:textId="77777777" w:rsidR="00EC3B45" w:rsidRDefault="00EC3B45" w:rsidP="00C1789D">
      <w:pPr>
        <w:rPr>
          <w:rFonts w:ascii="Courier New" w:hAnsi="Courier New" w:cs="Courier New"/>
          <w:color w:val="FF0000"/>
        </w:rPr>
      </w:pPr>
    </w:p>
    <w:p w14:paraId="021418E9" w14:textId="0392BDDC" w:rsidR="00C1789D" w:rsidRDefault="00C1789D" w:rsidP="00C1789D">
      <w:pPr>
        <w:rPr>
          <w:b/>
          <w:bCs/>
          <w:color w:val="002060"/>
        </w:rPr>
      </w:pPr>
      <w:r w:rsidRPr="00F030CD">
        <w:rPr>
          <w:b/>
          <w:bCs/>
          <w:noProof/>
          <w:color w:val="002060"/>
        </w:rPr>
        <w:lastRenderedPageBreak/>
        <w:drawing>
          <wp:anchor distT="0" distB="0" distL="114300" distR="114300" simplePos="0" relativeHeight="251710464" behindDoc="0" locked="0" layoutInCell="1" allowOverlap="1" wp14:anchorId="7E165073" wp14:editId="49F3E46B">
            <wp:simplePos x="0" y="0"/>
            <wp:positionH relativeFrom="column">
              <wp:posOffset>-349363</wp:posOffset>
            </wp:positionH>
            <wp:positionV relativeFrom="paragraph">
              <wp:posOffset>348764</wp:posOffset>
            </wp:positionV>
            <wp:extent cx="3900620" cy="2622176"/>
            <wp:effectExtent l="0" t="0" r="0" b="0"/>
            <wp:wrapSquare wrapText="bothSides"/>
            <wp:docPr id="14190077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07719" name="Picture 14190077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0620" cy="2622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2060"/>
        </w:rPr>
        <w:t xml:space="preserve">  </w:t>
      </w:r>
    </w:p>
    <w:p w14:paraId="2E4B6ACB" w14:textId="77777777" w:rsidR="00C1789D" w:rsidRDefault="00C1789D" w:rsidP="00C1789D">
      <w:pPr>
        <w:rPr>
          <w:b/>
          <w:bCs/>
          <w:color w:val="002060"/>
        </w:rPr>
      </w:pPr>
    </w:p>
    <w:p w14:paraId="3C3C38F0" w14:textId="77777777" w:rsidR="00C1789D" w:rsidRDefault="00C1789D" w:rsidP="00C1789D">
      <w:pPr>
        <w:rPr>
          <w:b/>
          <w:bCs/>
          <w:color w:val="002060"/>
        </w:rPr>
      </w:pPr>
    </w:p>
    <w:p w14:paraId="726A87F0" w14:textId="77777777" w:rsidR="00C1789D" w:rsidRDefault="00C1789D" w:rsidP="00C1789D">
      <w:pPr>
        <w:rPr>
          <w:b/>
          <w:bCs/>
          <w:color w:val="002060"/>
        </w:rPr>
      </w:pPr>
    </w:p>
    <w:p w14:paraId="233308C4" w14:textId="77777777" w:rsidR="00C1789D" w:rsidRDefault="00C1789D" w:rsidP="00C1789D">
      <w:pPr>
        <w:rPr>
          <w:b/>
          <w:bCs/>
          <w:color w:val="002060"/>
        </w:rPr>
      </w:pPr>
    </w:p>
    <w:p w14:paraId="03D890EF" w14:textId="77777777" w:rsidR="00C1789D" w:rsidRDefault="00C1789D" w:rsidP="00C1789D">
      <w:pPr>
        <w:rPr>
          <w:b/>
          <w:bCs/>
          <w:color w:val="002060"/>
        </w:rPr>
      </w:pPr>
    </w:p>
    <w:p w14:paraId="31263C88" w14:textId="77777777" w:rsidR="00C1789D" w:rsidRDefault="00C1789D" w:rsidP="00C1789D">
      <w:pPr>
        <w:rPr>
          <w:b/>
          <w:bCs/>
          <w:color w:val="002060"/>
        </w:rPr>
      </w:pPr>
    </w:p>
    <w:p w14:paraId="3FF0E6F3" w14:textId="77777777" w:rsidR="00C1789D" w:rsidRDefault="00C1789D" w:rsidP="00C1789D">
      <w:pPr>
        <w:rPr>
          <w:b/>
          <w:bCs/>
          <w:color w:val="002060"/>
        </w:rPr>
      </w:pPr>
    </w:p>
    <w:p w14:paraId="12D5D01E" w14:textId="77777777" w:rsidR="00C1789D" w:rsidRDefault="00C1789D" w:rsidP="00C1789D">
      <w:pPr>
        <w:rPr>
          <w:b/>
          <w:bCs/>
          <w:color w:val="002060"/>
        </w:rPr>
      </w:pPr>
    </w:p>
    <w:p w14:paraId="002A8D4E" w14:textId="77777777" w:rsidR="00C1789D" w:rsidRDefault="00C1789D" w:rsidP="00C1789D">
      <w:pPr>
        <w:rPr>
          <w:b/>
          <w:bCs/>
          <w:color w:val="002060"/>
        </w:rPr>
      </w:pPr>
    </w:p>
    <w:p w14:paraId="3CB1274E" w14:textId="77777777" w:rsidR="00C1789D" w:rsidRDefault="00C1789D" w:rsidP="00C1789D">
      <w:pPr>
        <w:rPr>
          <w:b/>
          <w:bCs/>
          <w:color w:val="002060"/>
        </w:rPr>
      </w:pPr>
    </w:p>
    <w:p w14:paraId="37F7C8B6" w14:textId="77777777" w:rsidR="00C1789D" w:rsidRDefault="00C1789D" w:rsidP="00C1789D">
      <w:pPr>
        <w:rPr>
          <w:b/>
          <w:bCs/>
          <w:color w:val="002060"/>
        </w:rPr>
      </w:pPr>
    </w:p>
    <w:p w14:paraId="49C9D195" w14:textId="77777777" w:rsidR="00C1789D" w:rsidRDefault="00C1789D" w:rsidP="00C1789D">
      <w:pPr>
        <w:rPr>
          <w:b/>
          <w:bCs/>
          <w:color w:val="002060"/>
        </w:rPr>
      </w:pPr>
    </w:p>
    <w:p w14:paraId="6D79F9CA" w14:textId="77777777" w:rsidR="00C1789D" w:rsidRDefault="00C1789D" w:rsidP="00C1789D">
      <w:pPr>
        <w:rPr>
          <w:b/>
          <w:bCs/>
          <w:color w:val="002060"/>
        </w:rPr>
      </w:pPr>
    </w:p>
    <w:p w14:paraId="6060ECEA" w14:textId="77777777" w:rsidR="00C1789D" w:rsidRDefault="00C1789D" w:rsidP="00C1789D">
      <w:pPr>
        <w:rPr>
          <w:b/>
          <w:bCs/>
          <w:color w:val="002060"/>
        </w:rPr>
      </w:pPr>
    </w:p>
    <w:p w14:paraId="394829BB" w14:textId="77777777" w:rsidR="00C1789D" w:rsidRDefault="00C1789D" w:rsidP="00C1789D">
      <w:pPr>
        <w:rPr>
          <w:b/>
          <w:bCs/>
          <w:color w:val="002060"/>
        </w:rPr>
      </w:pPr>
    </w:p>
    <w:p w14:paraId="46826DC3" w14:textId="77777777" w:rsidR="00C1789D" w:rsidRDefault="00C1789D" w:rsidP="00C1789D">
      <w:pPr>
        <w:rPr>
          <w:b/>
          <w:bCs/>
          <w:color w:val="002060"/>
        </w:rPr>
      </w:pPr>
    </w:p>
    <w:p w14:paraId="590DC9EB" w14:textId="77777777" w:rsidR="00C1789D" w:rsidRDefault="00F030CD" w:rsidP="00C1789D">
      <w:pPr>
        <w:rPr>
          <w:b/>
          <w:bCs/>
          <w:color w:val="002060"/>
        </w:rPr>
      </w:pPr>
      <w:r w:rsidRPr="00F030CD">
        <w:rPr>
          <w:b/>
          <w:bCs/>
          <w:color w:val="002060"/>
        </w:rPr>
        <w:t>Register page ERROR</w:t>
      </w:r>
    </w:p>
    <w:p w14:paraId="33E78440" w14:textId="77777777" w:rsidR="00C1789D" w:rsidRDefault="00C1789D" w:rsidP="00C1789D">
      <w:pPr>
        <w:rPr>
          <w:b/>
          <w:bCs/>
          <w:color w:val="002060"/>
        </w:rPr>
      </w:pPr>
    </w:p>
    <w:p w14:paraId="78E9AFA1" w14:textId="53CB92F3" w:rsidR="00C1789D" w:rsidRDefault="00C1789D" w:rsidP="00C1789D">
      <w:pPr>
        <w:rPr>
          <w:b/>
          <w:bCs/>
          <w:color w:val="002060"/>
        </w:rPr>
      </w:pPr>
    </w:p>
    <w:p w14:paraId="7DE95786" w14:textId="77777777" w:rsidR="00C1789D" w:rsidRDefault="00C1789D" w:rsidP="00C1789D">
      <w:pPr>
        <w:rPr>
          <w:b/>
          <w:bCs/>
          <w:color w:val="002060"/>
        </w:rPr>
      </w:pPr>
    </w:p>
    <w:p w14:paraId="41C186F8" w14:textId="77777777" w:rsidR="00C1789D" w:rsidRDefault="00C1789D" w:rsidP="00C1789D">
      <w:pPr>
        <w:rPr>
          <w:b/>
          <w:bCs/>
          <w:color w:val="002060"/>
        </w:rPr>
      </w:pPr>
    </w:p>
    <w:p w14:paraId="28E0BE2E" w14:textId="77777777" w:rsidR="00C1789D" w:rsidRDefault="00C1789D" w:rsidP="00C1789D">
      <w:pPr>
        <w:rPr>
          <w:b/>
          <w:bCs/>
          <w:color w:val="002060"/>
        </w:rPr>
      </w:pPr>
      <w:r w:rsidRPr="00C1789D">
        <w:rPr>
          <w:b/>
          <w:bCs/>
          <w:noProof/>
          <w:color w:val="002060"/>
        </w:rPr>
        <w:drawing>
          <wp:anchor distT="0" distB="0" distL="114300" distR="114300" simplePos="0" relativeHeight="251711488" behindDoc="0" locked="0" layoutInCell="1" allowOverlap="1" wp14:anchorId="5569F7A6" wp14:editId="1F58F20F">
            <wp:simplePos x="0" y="0"/>
            <wp:positionH relativeFrom="column">
              <wp:posOffset>-445994</wp:posOffset>
            </wp:positionH>
            <wp:positionV relativeFrom="paragraph">
              <wp:posOffset>297815</wp:posOffset>
            </wp:positionV>
            <wp:extent cx="4450715" cy="1182370"/>
            <wp:effectExtent l="0" t="0" r="0" b="0"/>
            <wp:wrapSquare wrapText="bothSides"/>
            <wp:docPr id="1077568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68635" name="Picture 10775686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2060"/>
        </w:rPr>
        <w:t xml:space="preserve">                                                                                                                                 </w:t>
      </w:r>
    </w:p>
    <w:p w14:paraId="6C6AA835" w14:textId="77777777" w:rsidR="00C1789D" w:rsidRDefault="00C1789D" w:rsidP="00C1789D">
      <w:pPr>
        <w:rPr>
          <w:b/>
          <w:bCs/>
          <w:color w:val="002060"/>
        </w:rPr>
      </w:pPr>
    </w:p>
    <w:p w14:paraId="26165E05" w14:textId="77777777" w:rsidR="00C1789D" w:rsidRDefault="00C1789D" w:rsidP="00C1789D">
      <w:pPr>
        <w:rPr>
          <w:b/>
          <w:bCs/>
          <w:color w:val="002060"/>
        </w:rPr>
      </w:pPr>
    </w:p>
    <w:p w14:paraId="05991484" w14:textId="77777777" w:rsidR="00C1789D" w:rsidRDefault="00C1789D" w:rsidP="00C1789D">
      <w:pPr>
        <w:rPr>
          <w:b/>
          <w:bCs/>
          <w:color w:val="002060"/>
        </w:rPr>
      </w:pPr>
    </w:p>
    <w:p w14:paraId="2919B51F" w14:textId="77777777" w:rsidR="00C1789D" w:rsidRDefault="00C1789D" w:rsidP="00C1789D">
      <w:pPr>
        <w:rPr>
          <w:b/>
          <w:bCs/>
          <w:color w:val="002060"/>
        </w:rPr>
      </w:pPr>
    </w:p>
    <w:p w14:paraId="4C707BBA" w14:textId="77777777" w:rsidR="00C1789D" w:rsidRDefault="00C1789D" w:rsidP="00C1789D">
      <w:pPr>
        <w:rPr>
          <w:b/>
          <w:bCs/>
          <w:color w:val="002060"/>
        </w:rPr>
      </w:pPr>
    </w:p>
    <w:p w14:paraId="71CCABBF" w14:textId="77777777" w:rsidR="00C1789D" w:rsidRDefault="00C1789D" w:rsidP="00C1789D">
      <w:pPr>
        <w:rPr>
          <w:b/>
          <w:bCs/>
          <w:color w:val="002060"/>
        </w:rPr>
      </w:pPr>
    </w:p>
    <w:p w14:paraId="6C763073" w14:textId="77777777" w:rsidR="00C1789D" w:rsidRDefault="00C1789D" w:rsidP="00C1789D">
      <w:pPr>
        <w:rPr>
          <w:b/>
          <w:bCs/>
          <w:color w:val="002060"/>
        </w:rPr>
      </w:pPr>
    </w:p>
    <w:p w14:paraId="00364584" w14:textId="77777777" w:rsidR="00C1789D" w:rsidRDefault="00C1789D" w:rsidP="00C1789D">
      <w:pPr>
        <w:rPr>
          <w:b/>
          <w:bCs/>
          <w:color w:val="002060"/>
        </w:rPr>
      </w:pPr>
    </w:p>
    <w:p w14:paraId="0B492FF2" w14:textId="77777777" w:rsidR="00EC3B45" w:rsidRDefault="00C1789D" w:rsidP="00C1789D">
      <w:pPr>
        <w:rPr>
          <w:b/>
          <w:bCs/>
          <w:color w:val="002060"/>
          <w:rtl/>
        </w:rPr>
      </w:pPr>
      <w:r w:rsidRPr="00C1789D">
        <w:rPr>
          <w:b/>
          <w:bCs/>
          <w:color w:val="002060"/>
        </w:rPr>
        <w:t>Login page ERROR</w:t>
      </w:r>
    </w:p>
    <w:p w14:paraId="70311059" w14:textId="77777777" w:rsidR="00EC3B45" w:rsidRDefault="00EC3B45" w:rsidP="00C1789D">
      <w:pPr>
        <w:rPr>
          <w:b/>
          <w:bCs/>
          <w:color w:val="002060"/>
          <w:rtl/>
        </w:rPr>
      </w:pPr>
    </w:p>
    <w:p w14:paraId="15CCC683" w14:textId="77777777" w:rsidR="00EC3B45" w:rsidRDefault="00EC3B45" w:rsidP="00C1789D">
      <w:pPr>
        <w:rPr>
          <w:b/>
          <w:bCs/>
          <w:color w:val="002060"/>
          <w:rtl/>
        </w:rPr>
      </w:pPr>
    </w:p>
    <w:p w14:paraId="60D83ADF" w14:textId="77777777" w:rsidR="00EC3B45" w:rsidRDefault="00EC3B45" w:rsidP="00C1789D">
      <w:pPr>
        <w:rPr>
          <w:b/>
          <w:bCs/>
          <w:color w:val="002060"/>
          <w:rtl/>
        </w:rPr>
      </w:pPr>
    </w:p>
    <w:p w14:paraId="56F9CA78" w14:textId="724EE0B1" w:rsidR="00C1789D" w:rsidRDefault="00EC3B45" w:rsidP="00C1789D">
      <w:pPr>
        <w:rPr>
          <w:b/>
          <w:bCs/>
          <w:color w:val="FF0000"/>
        </w:rPr>
      </w:pPr>
      <w:r w:rsidRPr="00EC3B45">
        <w:rPr>
          <w:b/>
          <w:bCs/>
          <w:color w:val="FF0000"/>
        </w:rPr>
        <w:t>This file contains JavaScript functions used for form validation. It checks user inputs and displays alert messages if there are errors.</w:t>
      </w:r>
      <w:r w:rsidR="005270B2" w:rsidRPr="00F030CD">
        <w:rPr>
          <w:b/>
          <w:bCs/>
          <w:color w:val="FF0000"/>
        </w:rPr>
        <w:br w:type="page"/>
      </w:r>
    </w:p>
    <w:p w14:paraId="0C075E99" w14:textId="77777777" w:rsidR="00C1789D" w:rsidRDefault="00C1789D" w:rsidP="00F030CD">
      <w:pPr>
        <w:rPr>
          <w:b/>
          <w:bCs/>
          <w:color w:val="FF0000"/>
        </w:rPr>
      </w:pPr>
    </w:p>
    <w:p w14:paraId="6C28721B" w14:textId="77777777" w:rsidR="00C1789D" w:rsidRDefault="00C1789D" w:rsidP="00F030CD">
      <w:pPr>
        <w:rPr>
          <w:b/>
          <w:bCs/>
          <w:color w:val="FF0000"/>
        </w:rPr>
      </w:pPr>
    </w:p>
    <w:p w14:paraId="19FB6FEA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The project uses DOM (Document Object Model) in JavaScript to interact with HTML elements.</w:t>
      </w:r>
    </w:p>
    <w:p w14:paraId="5E01329B" w14:textId="77777777" w:rsidR="00F030CD" w:rsidRPr="00F030CD" w:rsidRDefault="00F030CD" w:rsidP="00F030CD">
      <w:pPr>
        <w:jc w:val="center"/>
        <w:rPr>
          <w:color w:val="002060"/>
        </w:rPr>
      </w:pPr>
    </w:p>
    <w:p w14:paraId="6EFF52E6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Examples of DOM usage in the project:</w:t>
      </w:r>
    </w:p>
    <w:p w14:paraId="541C45A7" w14:textId="77777777" w:rsidR="00F030CD" w:rsidRPr="00F030CD" w:rsidRDefault="00F030CD" w:rsidP="00F030CD">
      <w:pPr>
        <w:jc w:val="center"/>
        <w:rPr>
          <w:color w:val="002060"/>
        </w:rPr>
      </w:pPr>
    </w:p>
    <w:p w14:paraId="5BA8FA7F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1.⁠ ⁠Accessing form inputs:</w:t>
      </w:r>
    </w:p>
    <w:p w14:paraId="7C9ECA60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document.getElementById("regUser").value</w:t>
      </w:r>
    </w:p>
    <w:p w14:paraId="72C6C8D2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document.getElementById("regPass").value</w:t>
      </w:r>
    </w:p>
    <w:p w14:paraId="4F131B8C" w14:textId="77777777" w:rsidR="00F030CD" w:rsidRPr="00F030CD" w:rsidRDefault="00F030CD" w:rsidP="00F030CD">
      <w:pPr>
        <w:jc w:val="center"/>
        <w:rPr>
          <w:color w:val="002060"/>
        </w:rPr>
      </w:pPr>
    </w:p>
    <w:p w14:paraId="2B149C0F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2.⁠ ⁠Accessing form fields:</w:t>
      </w:r>
    </w:p>
    <w:p w14:paraId="50B3A8E4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form.email.value</w:t>
      </w:r>
    </w:p>
    <w:p w14:paraId="17630A92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form.password.value</w:t>
      </w:r>
    </w:p>
    <w:p w14:paraId="4D99516A" w14:textId="77777777" w:rsidR="00F030CD" w:rsidRPr="00F030CD" w:rsidRDefault="00F030CD" w:rsidP="00F030CD">
      <w:pPr>
        <w:jc w:val="center"/>
        <w:rPr>
          <w:color w:val="002060"/>
        </w:rPr>
      </w:pPr>
    </w:p>
    <w:p w14:paraId="0DD52933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3.⁠ ⁠Reading search input:</w:t>
      </w:r>
    </w:p>
    <w:p w14:paraId="459A4D43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document.getElementById("searchBox").value</w:t>
      </w:r>
    </w:p>
    <w:p w14:paraId="4B92E4F9" w14:textId="77777777" w:rsidR="00F030CD" w:rsidRPr="00F030CD" w:rsidRDefault="00F030CD" w:rsidP="00F030CD">
      <w:pPr>
        <w:jc w:val="center"/>
        <w:rPr>
          <w:color w:val="002060"/>
        </w:rPr>
      </w:pPr>
    </w:p>
    <w:p w14:paraId="5D66F1EE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4.⁠ ⁠Getting elements:</w:t>
      </w:r>
    </w:p>
    <w:p w14:paraId="515C309F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document.getElementsByClassName("room-card")</w:t>
      </w:r>
    </w:p>
    <w:p w14:paraId="58C21296" w14:textId="77777777" w:rsidR="00F030CD" w:rsidRPr="00F030CD" w:rsidRDefault="00F030CD" w:rsidP="00F030CD">
      <w:pPr>
        <w:jc w:val="center"/>
        <w:rPr>
          <w:color w:val="002060"/>
        </w:rPr>
      </w:pPr>
    </w:p>
    <w:p w14:paraId="284FE1A1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5.⁠ ⁠Reading content:</w:t>
      </w:r>
    </w:p>
    <w:p w14:paraId="1B8FAEDD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cards[i].innerText</w:t>
      </w:r>
    </w:p>
    <w:p w14:paraId="723411CC" w14:textId="77777777" w:rsidR="00F030CD" w:rsidRPr="00F030CD" w:rsidRDefault="00F030CD" w:rsidP="00F030CD">
      <w:pPr>
        <w:jc w:val="center"/>
        <w:rPr>
          <w:color w:val="002060"/>
        </w:rPr>
      </w:pPr>
    </w:p>
    <w:p w14:paraId="529BC42E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6.⁠ ⁠Getting attributes:</w:t>
      </w:r>
    </w:p>
    <w:p w14:paraId="3CC20954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cards[i].getAttribute("data-price")</w:t>
      </w:r>
    </w:p>
    <w:p w14:paraId="7AECB593" w14:textId="77777777" w:rsidR="00F030CD" w:rsidRPr="00F030CD" w:rsidRDefault="00F030CD" w:rsidP="00F030CD">
      <w:pPr>
        <w:jc w:val="center"/>
        <w:rPr>
          <w:color w:val="002060"/>
        </w:rPr>
      </w:pPr>
    </w:p>
    <w:p w14:paraId="65FED557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7.⁠ ⁠Changing display:</w:t>
      </w:r>
    </w:p>
    <w:p w14:paraId="7C4B5E11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cards[i].style.display = "none"</w:t>
      </w:r>
    </w:p>
    <w:p w14:paraId="7264AEDB" w14:textId="77777777" w:rsidR="00F030CD" w:rsidRPr="00F030CD" w:rsidRDefault="00F030CD" w:rsidP="00F030CD">
      <w:pPr>
        <w:jc w:val="center"/>
        <w:rPr>
          <w:color w:val="002060"/>
        </w:rPr>
      </w:pPr>
      <w:r w:rsidRPr="00F030CD">
        <w:rPr>
          <w:color w:val="002060"/>
        </w:rPr>
        <w:t>cards[i].style.display = "block"</w:t>
      </w:r>
    </w:p>
    <w:p w14:paraId="1B94EAFE" w14:textId="77777777" w:rsidR="00F030CD" w:rsidRPr="00F030CD" w:rsidRDefault="00F030CD" w:rsidP="00F030CD">
      <w:pPr>
        <w:jc w:val="center"/>
        <w:rPr>
          <w:color w:val="002060"/>
        </w:rPr>
      </w:pPr>
    </w:p>
    <w:p w14:paraId="35EC2C39" w14:textId="3B07C740" w:rsidR="00F030CD" w:rsidRPr="00F030CD" w:rsidRDefault="00F030CD" w:rsidP="00F030CD">
      <w:pPr>
        <w:jc w:val="center"/>
        <w:rPr>
          <w:color w:val="002060"/>
          <w:rtl/>
        </w:rPr>
      </w:pPr>
      <w:r w:rsidRPr="00F030CD">
        <w:rPr>
          <w:color w:val="002060"/>
        </w:rPr>
        <w:t>These DOM methods are used to validate forms, filter rooms, and control the display of elements dynamically.</w:t>
      </w:r>
    </w:p>
    <w:p w14:paraId="06E9CFD0" w14:textId="32439BD9" w:rsidR="005270B2" w:rsidRDefault="005270B2" w:rsidP="005270B2">
      <w:pPr>
        <w:pStyle w:val="Heading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D602E7" wp14:editId="773A356D">
                <wp:simplePos x="0" y="0"/>
                <wp:positionH relativeFrom="column">
                  <wp:posOffset>4193438</wp:posOffset>
                </wp:positionH>
                <wp:positionV relativeFrom="page">
                  <wp:posOffset>1470355</wp:posOffset>
                </wp:positionV>
                <wp:extent cx="1096645" cy="306705"/>
                <wp:effectExtent l="57150" t="38100" r="84455" b="93345"/>
                <wp:wrapNone/>
                <wp:docPr id="7" name="Double Bracke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9C04971" w14:textId="1B0564DC" w:rsidR="005270B2" w:rsidRPr="00034555" w:rsidRDefault="002C7196" w:rsidP="005270B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5</w:t>
                            </w:r>
                            <w:r w:rsidR="005270B2" w:rsidRPr="0003455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602E7" id="Double Bracket 7" o:spid="_x0000_s1040" type="#_x0000_t185" style="position:absolute;margin-left:330.2pt;margin-top:115.8pt;width:86.35pt;height:24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" strokecolor="black [3200]" strokeweight="2pt">
                <v:shadow on="t" color="black" opacity="24903f" origin=",.5" offset="0,.55556mm"/>
                <v:textbox>
                  <w:txbxContent>
                    <w:p w14:paraId="09C04971" w14:textId="1B0564DC" w:rsidR="005270B2" w:rsidRPr="00034555" w:rsidRDefault="002C7196" w:rsidP="005270B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5</w:t>
                      </w:r>
                      <w:r w:rsidR="005270B2" w:rsidRPr="00034555">
                        <w:rPr>
                          <w:b/>
                          <w:bCs/>
                          <w:i/>
                          <w:iCs/>
                        </w:rPr>
                        <w:t xml:space="preserve"> Marks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2743200" distL="182880" distR="182880" simplePos="0" relativeHeight="251699200" behindDoc="0" locked="0" layoutInCell="1" allowOverlap="1" wp14:anchorId="0F208AD1" wp14:editId="6E7A1CE9">
                <wp:simplePos x="0" y="0"/>
                <wp:positionH relativeFrom="page">
                  <wp:posOffset>478790</wp:posOffset>
                </wp:positionH>
                <wp:positionV relativeFrom="margin">
                  <wp:posOffset>-2210</wp:posOffset>
                </wp:positionV>
                <wp:extent cx="1247775" cy="2304288"/>
                <wp:effectExtent l="0" t="0" r="0" b="0"/>
                <wp:wrapSquare wrapText="largest"/>
                <wp:docPr id="8" name="Text Box 8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F2520" w14:textId="77777777" w:rsidR="00572FB4" w:rsidRDefault="00572FB4" w:rsidP="00572FB4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3D5BB040" w14:textId="77777777" w:rsidR="00572FB4" w:rsidRPr="00FB3FB6" w:rsidRDefault="00572FB4" w:rsidP="00572FB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D02A2">
                              <w:rPr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 xml:space="preserve">6. Build web </w:t>
                            </w:r>
                            <w:r w:rsidRPr="00BD02A2">
                              <w:rPr>
                                <w:rFonts w:eastAsiaTheme="majorEastAsia" w:cstheme="majorBidi"/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applications using PHP and MySQL</w:t>
                            </w:r>
                            <w:r>
                              <w:rPr>
                                <w:rFonts w:eastAsiaTheme="majorEastAsia" w:cstheme="majorBidi"/>
                                <w:i/>
                                <w:iCs/>
                                <w:color w:val="EF4623" w:themeColor="accent1"/>
                                <w:kern w:val="20"/>
                              </w:rPr>
                              <w:t>.</w:t>
                            </w:r>
                          </w:p>
                          <w:p w14:paraId="5B42F629" w14:textId="77777777" w:rsidR="005270B2" w:rsidRDefault="005270B2" w:rsidP="005270B2"/>
                          <w:p w14:paraId="32EA760F" w14:textId="77777777" w:rsidR="005270B2" w:rsidRDefault="005270B2" w:rsidP="005270B2"/>
                          <w:p w14:paraId="67BFFE41" w14:textId="77777777" w:rsidR="005270B2" w:rsidRDefault="005270B2" w:rsidP="005270B2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0F208AD1" id="Text Box 8" o:spid="_x0000_s1041" type="#_x0000_t202" alt="Sidebar" style="position:absolute;margin-left:37.7pt;margin-top:-.15pt;width:98.25pt;height:181.45pt;z-index:251699200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" filled="f" stroked="f" strokeweight=".5pt">
                <v:textbox inset="3.6pt,0,3.6pt,0">
                  <w:txbxContent>
                    <w:p w14:paraId="43BF2520" w14:textId="77777777" w:rsidR="00572FB4" w:rsidRDefault="00572FB4" w:rsidP="00572FB4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3D5BB040" w14:textId="77777777" w:rsidR="00572FB4" w:rsidRPr="00FB3FB6" w:rsidRDefault="00572FB4" w:rsidP="00572FB4">
                      <w:pPr>
                        <w:rPr>
                          <w:b/>
                          <w:bCs/>
                        </w:rPr>
                      </w:pPr>
                      <w:r w:rsidRPr="00BD02A2">
                        <w:rPr>
                          <w:i/>
                          <w:iCs/>
                          <w:color w:val="EF4623" w:themeColor="accent1"/>
                          <w:kern w:val="20"/>
                        </w:rPr>
                        <w:t xml:space="preserve">6. Build web </w:t>
                      </w:r>
                      <w:r w:rsidRPr="00BD02A2">
                        <w:rPr>
                          <w:rFonts w:eastAsiaTheme="majorEastAsia" w:cstheme="majorBidi"/>
                          <w:i/>
                          <w:iCs/>
                          <w:color w:val="EF4623" w:themeColor="accent1"/>
                          <w:kern w:val="20"/>
                        </w:rPr>
                        <w:t>applications using PHP and MySQL</w:t>
                      </w:r>
                      <w:r>
                        <w:rPr>
                          <w:rFonts w:eastAsiaTheme="majorEastAsia" w:cstheme="majorBidi"/>
                          <w:i/>
                          <w:iCs/>
                          <w:color w:val="EF4623" w:themeColor="accent1"/>
                          <w:kern w:val="20"/>
                        </w:rPr>
                        <w:t>.</w:t>
                      </w:r>
                    </w:p>
                    <w:p w14:paraId="5B42F629" w14:textId="77777777" w:rsidR="005270B2" w:rsidRDefault="005270B2" w:rsidP="005270B2"/>
                    <w:p w14:paraId="32EA760F" w14:textId="77777777" w:rsidR="005270B2" w:rsidRDefault="005270B2" w:rsidP="005270B2"/>
                    <w:p w14:paraId="67BFFE41" w14:textId="77777777" w:rsidR="005270B2" w:rsidRDefault="005270B2" w:rsidP="005270B2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D2650D">
        <w:t xml:space="preserve">PHP + </w:t>
      </w:r>
      <w:r w:rsidR="00C163DC">
        <w:t>My</w:t>
      </w:r>
      <w:r w:rsidR="00BA3B38">
        <w:t>SQL</w:t>
      </w:r>
    </w:p>
    <w:p w14:paraId="6AF8BCDC" w14:textId="77777777" w:rsidR="0069772A" w:rsidRDefault="00572FB4" w:rsidP="00572FB4">
      <w:pPr>
        <w:tabs>
          <w:tab w:val="left" w:pos="984"/>
        </w:tabs>
        <w:rPr>
          <w:b/>
          <w:bCs/>
          <w:sz w:val="32"/>
          <w:szCs w:val="32"/>
        </w:rPr>
      </w:pPr>
      <w:r w:rsidRPr="0069772A">
        <w:rPr>
          <w:b/>
          <w:bCs/>
          <w:sz w:val="32"/>
          <w:szCs w:val="32"/>
        </w:rPr>
        <w:tab/>
      </w:r>
    </w:p>
    <w:p w14:paraId="1A16527A" w14:textId="6D5B848B" w:rsidR="00496101" w:rsidRDefault="00D2650D" w:rsidP="00572FB4">
      <w:pPr>
        <w:tabs>
          <w:tab w:val="left" w:pos="984"/>
        </w:tabs>
        <w:rPr>
          <w:b/>
          <w:bCs/>
          <w:sz w:val="32"/>
          <w:szCs w:val="32"/>
        </w:rPr>
      </w:pPr>
      <w:r w:rsidRPr="0069772A">
        <w:rPr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2743200" distL="182880" distR="182880" simplePos="0" relativeHeight="251702272" behindDoc="0" locked="0" layoutInCell="1" allowOverlap="1" wp14:anchorId="160C13B1" wp14:editId="5736C768">
                <wp:simplePos x="0" y="0"/>
                <wp:positionH relativeFrom="page">
                  <wp:posOffset>478790</wp:posOffset>
                </wp:positionH>
                <wp:positionV relativeFrom="margin">
                  <wp:posOffset>-2210</wp:posOffset>
                </wp:positionV>
                <wp:extent cx="1247775" cy="2304288"/>
                <wp:effectExtent l="0" t="0" r="0" b="0"/>
                <wp:wrapSquare wrapText="largest"/>
                <wp:docPr id="10" name="Text Box 10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50AA1" w14:textId="77777777" w:rsidR="00D2650D" w:rsidRDefault="00D2650D" w:rsidP="00D2650D"/>
                          <w:p w14:paraId="0795B44F" w14:textId="77777777" w:rsidR="00D2650D" w:rsidRDefault="00D2650D" w:rsidP="00D2650D"/>
                          <w:p w14:paraId="1532EACE" w14:textId="77777777" w:rsidR="00D2650D" w:rsidRDefault="00D2650D" w:rsidP="00D2650D"/>
                          <w:p w14:paraId="5D66ABD6" w14:textId="77777777" w:rsidR="00D2650D" w:rsidRDefault="00D2650D" w:rsidP="00D2650D"/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160C13B1" id="Text Box 10" o:spid="_x0000_s1042" type="#_x0000_t202" alt="Sidebar" style="position:absolute;margin-left:37.7pt;margin-top:-.15pt;width:98.25pt;height:181.45pt;z-index:25170227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" filled="f" stroked="f" strokeweight=".5pt">
                <v:textbox inset="3.6pt,0,3.6pt,0">
                  <w:txbxContent>
                    <w:p w14:paraId="65A50AA1" w14:textId="77777777" w:rsidR="00D2650D" w:rsidRDefault="00D2650D" w:rsidP="00D2650D"/>
                    <w:p w14:paraId="0795B44F" w14:textId="77777777" w:rsidR="00D2650D" w:rsidRDefault="00D2650D" w:rsidP="00D2650D"/>
                    <w:p w14:paraId="1532EACE" w14:textId="77777777" w:rsidR="00D2650D" w:rsidRDefault="00D2650D" w:rsidP="00D2650D"/>
                    <w:p w14:paraId="5D66ABD6" w14:textId="77777777" w:rsidR="00D2650D" w:rsidRDefault="00D2650D" w:rsidP="00D2650D"/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69772A">
        <w:rPr>
          <w:b/>
          <w:bCs/>
          <w:sz w:val="32"/>
          <w:szCs w:val="32"/>
        </w:rPr>
        <w:t xml:space="preserve">1. </w:t>
      </w:r>
      <w:r w:rsidR="0069772A" w:rsidRPr="0069772A">
        <w:rPr>
          <w:b/>
          <w:bCs/>
          <w:sz w:val="32"/>
          <w:szCs w:val="32"/>
        </w:rPr>
        <w:t xml:space="preserve">DataBase creation </w:t>
      </w:r>
    </w:p>
    <w:p w14:paraId="45792FFE" w14:textId="77777777" w:rsidR="0069772A" w:rsidRDefault="0069772A" w:rsidP="00572FB4">
      <w:pPr>
        <w:tabs>
          <w:tab w:val="left" w:pos="984"/>
        </w:tabs>
        <w:rPr>
          <w:b/>
          <w:bCs/>
          <w:sz w:val="32"/>
          <w:szCs w:val="32"/>
        </w:rPr>
      </w:pPr>
    </w:p>
    <w:p w14:paraId="440E5272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CREATE DATABASE stayeasy_db;</w:t>
      </w:r>
    </w:p>
    <w:p w14:paraId="747DB79A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15F98722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USE stayeasy_db;</w:t>
      </w:r>
    </w:p>
    <w:p w14:paraId="20C1E451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4960BD69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CREATE TABLE users_simple(</w:t>
      </w:r>
    </w:p>
    <w:p w14:paraId="1F4F31A6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id INT AUTO_INCREMENT PRIMARY KEY,</w:t>
      </w:r>
    </w:p>
    <w:p w14:paraId="3C30723D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username VARCHAR(50),</w:t>
      </w:r>
    </w:p>
    <w:p w14:paraId="299B6C32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password VARCHAR(100)</w:t>
      </w:r>
    </w:p>
    <w:p w14:paraId="4A92926E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);</w:t>
      </w:r>
    </w:p>
    <w:p w14:paraId="74085EC0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0027CEF6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CREATE TABLE hotel_rooms(</w:t>
      </w:r>
    </w:p>
    <w:p w14:paraId="123B535D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id INT AUTO_INCREMENT PRIMARY KEY,</w:t>
      </w:r>
    </w:p>
    <w:p w14:paraId="08F9DFC5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room_name VARCHAR(100),</w:t>
      </w:r>
    </w:p>
    <w:p w14:paraId="750A4742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price INT,</w:t>
      </w:r>
    </w:p>
    <w:p w14:paraId="265CB84E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img VARCHAR(100)</w:t>
      </w:r>
    </w:p>
    <w:p w14:paraId="4E1741A8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);</w:t>
      </w:r>
    </w:p>
    <w:p w14:paraId="6D3EA225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16DF56A9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CREATE TABLE bookings_data(</w:t>
      </w:r>
    </w:p>
    <w:p w14:paraId="110C568E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id INT AUTO_INCREMENT PRIMARY KEY,</w:t>
      </w:r>
    </w:p>
    <w:p w14:paraId="2161522A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user VARCHAR(50),</w:t>
      </w:r>
    </w:p>
    <w:p w14:paraId="2D99E129" w14:textId="77777777" w:rsidR="0069772A" w:rsidRP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room_id INT</w:t>
      </w:r>
    </w:p>
    <w:p w14:paraId="3D6699D7" w14:textId="035FBBD0" w:rsid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69772A">
        <w:rPr>
          <w:rFonts w:ascii="Courier New" w:hAnsi="Courier New" w:cs="Courier New"/>
          <w:b/>
          <w:bCs/>
          <w:color w:val="FF0000"/>
          <w:sz w:val="32"/>
          <w:szCs w:val="32"/>
        </w:rPr>
        <w:t>);</w:t>
      </w:r>
    </w:p>
    <w:p w14:paraId="1DD843FD" w14:textId="77777777" w:rsidR="0069772A" w:rsidRDefault="0069772A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2DCD2E9F" w14:textId="77777777" w:rsidR="004626A9" w:rsidRDefault="004626A9" w:rsidP="0069772A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2C4483C4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0860BD07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3EBC73A1" w14:textId="54FCFC1D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lastRenderedPageBreak/>
        <w:t xml:space="preserve">Hotel </w:t>
      </w:r>
      <w:r w:rsidRPr="0069772A">
        <w:rPr>
          <w:b/>
          <w:bCs/>
          <w:color w:val="002060"/>
          <w:sz w:val="32"/>
          <w:szCs w:val="32"/>
        </w:rPr>
        <w:t>Rooms table</w:t>
      </w:r>
    </w:p>
    <w:p w14:paraId="6422F459" w14:textId="40874FBB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 w:rsidRPr="0069772A">
        <w:rPr>
          <w:b/>
          <w:bCs/>
          <w:noProof/>
          <w:color w:val="002060"/>
          <w:sz w:val="32"/>
          <w:szCs w:val="32"/>
        </w:rPr>
        <w:drawing>
          <wp:anchor distT="0" distB="0" distL="114300" distR="114300" simplePos="0" relativeHeight="251707392" behindDoc="0" locked="0" layoutInCell="1" allowOverlap="1" wp14:anchorId="2EBBB2B6" wp14:editId="08CF2CCE">
            <wp:simplePos x="0" y="0"/>
            <wp:positionH relativeFrom="column">
              <wp:posOffset>-809625</wp:posOffset>
            </wp:positionH>
            <wp:positionV relativeFrom="paragraph">
              <wp:posOffset>245745</wp:posOffset>
            </wp:positionV>
            <wp:extent cx="5445760" cy="955040"/>
            <wp:effectExtent l="0" t="0" r="2540" b="0"/>
            <wp:wrapSquare wrapText="bothSides"/>
            <wp:docPr id="531487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7213" name="Picture 5314872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EF051B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2FC8C316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626EBFCD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6277342D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748BBADD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53B39A0D" w14:textId="778E8019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 xml:space="preserve">User table </w:t>
      </w:r>
    </w:p>
    <w:p w14:paraId="743BF2A6" w14:textId="30D543DB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 w:rsidRPr="0069772A">
        <w:rPr>
          <w:b/>
          <w:bCs/>
          <w:noProof/>
          <w:color w:val="002060"/>
          <w:sz w:val="32"/>
          <w:szCs w:val="32"/>
        </w:rPr>
        <w:drawing>
          <wp:anchor distT="0" distB="0" distL="114300" distR="114300" simplePos="0" relativeHeight="251708416" behindDoc="0" locked="0" layoutInCell="1" allowOverlap="1" wp14:anchorId="056A2188" wp14:editId="09F013B1">
            <wp:simplePos x="0" y="0"/>
            <wp:positionH relativeFrom="column">
              <wp:posOffset>-809625</wp:posOffset>
            </wp:positionH>
            <wp:positionV relativeFrom="paragraph">
              <wp:posOffset>142875</wp:posOffset>
            </wp:positionV>
            <wp:extent cx="5607050" cy="596265"/>
            <wp:effectExtent l="0" t="0" r="6350" b="635"/>
            <wp:wrapSquare wrapText="bothSides"/>
            <wp:docPr id="741159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59553" name="Picture 74115955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03B8E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5DB43798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6794A6CF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2FE4B81F" w14:textId="3B18D86F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Bookings table</w:t>
      </w:r>
    </w:p>
    <w:p w14:paraId="7DD36BF8" w14:textId="0DEC66B3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noProof/>
          <w:color w:val="002060"/>
          <w:sz w:val="32"/>
          <w:szCs w:val="32"/>
        </w:rPr>
        <w:drawing>
          <wp:anchor distT="0" distB="0" distL="114300" distR="114300" simplePos="0" relativeHeight="251709440" behindDoc="0" locked="0" layoutInCell="1" allowOverlap="1" wp14:anchorId="65FF1128" wp14:editId="1400670C">
            <wp:simplePos x="0" y="0"/>
            <wp:positionH relativeFrom="column">
              <wp:posOffset>-721323</wp:posOffset>
            </wp:positionH>
            <wp:positionV relativeFrom="paragraph">
              <wp:posOffset>239395</wp:posOffset>
            </wp:positionV>
            <wp:extent cx="4204543" cy="1062318"/>
            <wp:effectExtent l="0" t="0" r="0" b="5080"/>
            <wp:wrapSquare wrapText="bothSides"/>
            <wp:docPr id="154961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1822" name="Picture 1549618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4543" cy="1062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F975C" w14:textId="181F9038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0FE7CDD7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18EC5F2E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6F47B765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2403E806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  <w:rtl/>
        </w:rPr>
      </w:pPr>
    </w:p>
    <w:p w14:paraId="264F7682" w14:textId="77777777" w:rsidR="00EC3B45" w:rsidRDefault="00EC3B45" w:rsidP="0069772A">
      <w:pPr>
        <w:tabs>
          <w:tab w:val="left" w:pos="984"/>
        </w:tabs>
        <w:rPr>
          <w:b/>
          <w:bCs/>
          <w:color w:val="002060"/>
          <w:sz w:val="32"/>
          <w:szCs w:val="32"/>
          <w:rtl/>
        </w:rPr>
      </w:pPr>
    </w:p>
    <w:p w14:paraId="500B3322" w14:textId="77777777" w:rsidR="00EC3B45" w:rsidRDefault="00EC3B45" w:rsidP="0069772A">
      <w:pPr>
        <w:tabs>
          <w:tab w:val="left" w:pos="984"/>
        </w:tabs>
        <w:rPr>
          <w:b/>
          <w:bCs/>
          <w:color w:val="002060"/>
          <w:sz w:val="32"/>
          <w:szCs w:val="32"/>
          <w:rtl/>
        </w:rPr>
      </w:pPr>
    </w:p>
    <w:p w14:paraId="67BB5C65" w14:textId="77777777" w:rsidR="00EC3B45" w:rsidRDefault="00EC3B45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59CA5998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7E7F52EE" w14:textId="0CCA01AC" w:rsidR="0069772A" w:rsidRDefault="00EC3B45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 w:rsidRPr="00EC3B45">
        <w:rPr>
          <w:b/>
          <w:bCs/>
          <w:color w:val="002060"/>
          <w:sz w:val="32"/>
          <w:szCs w:val="32"/>
        </w:rPr>
        <w:t>The database is created using MySQL and contains three tables: users, rooms, and bookings.</w:t>
      </w:r>
    </w:p>
    <w:p w14:paraId="6122334F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5ABE9632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797DB655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5068E7C2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25DBE4FD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3BB17F0E" w14:textId="77777777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1FC76774" w14:textId="269ADEFE" w:rsidR="0069772A" w:rsidRDefault="0069772A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lastRenderedPageBreak/>
        <w:t xml:space="preserve">2. </w:t>
      </w:r>
      <w:r w:rsidR="004626A9">
        <w:rPr>
          <w:b/>
          <w:bCs/>
          <w:color w:val="002060"/>
          <w:sz w:val="32"/>
          <w:szCs w:val="32"/>
        </w:rPr>
        <w:t>SQL Select :</w:t>
      </w:r>
    </w:p>
    <w:p w14:paraId="5C7B68F7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368D37B8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$res = mysqli_query($conn,"SELECT * FROM hotel_rooms");</w:t>
      </w:r>
    </w:p>
    <w:p w14:paraId="43EE16DB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1FEF9A31" w14:textId="77777777" w:rsidR="004626A9" w:rsidRP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$res=mysqli_query($conn,"</w:t>
      </w:r>
    </w:p>
    <w:p w14:paraId="45FAF9FB" w14:textId="77777777" w:rsidR="004626A9" w:rsidRP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 xml:space="preserve">SELECT bookings_data.id, hotel_rooms.room_name </w:t>
      </w:r>
    </w:p>
    <w:p w14:paraId="4854E428" w14:textId="77777777" w:rsidR="004626A9" w:rsidRP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 xml:space="preserve">FROM bookings_data </w:t>
      </w:r>
    </w:p>
    <w:p w14:paraId="7BC1A16D" w14:textId="77777777" w:rsidR="004626A9" w:rsidRP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JOIN hotel_rooms ON bookings_data.room_id = hotel_rooms.id</w:t>
      </w:r>
    </w:p>
    <w:p w14:paraId="4E5ADD11" w14:textId="77777777" w:rsidR="004626A9" w:rsidRP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WHERE bookings_data.user='$user'</w:t>
      </w:r>
    </w:p>
    <w:p w14:paraId="0EDFA26E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");</w:t>
      </w:r>
    </w:p>
    <w:p w14:paraId="346713DA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1CD9A994" w14:textId="6F9C2C46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3.INSERT Query :</w:t>
      </w:r>
    </w:p>
    <w:p w14:paraId="175EAC92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75D54E41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mysqli_query($conn,"INSERT INTO bookings_data(user,room_id) VALUES('$user',$id)");</w:t>
      </w:r>
    </w:p>
    <w:p w14:paraId="607DD94B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164F2409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50691FC5" w14:textId="6FD3DBB2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4. DELET Query :</w:t>
      </w:r>
    </w:p>
    <w:p w14:paraId="3573A820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7E58969A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mysqli_query($conn,"DELETE FROM bookings_data WHERE id=$id");</w:t>
      </w:r>
    </w:p>
    <w:p w14:paraId="2D74DE3E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3CFF61DD" w14:textId="77782C6F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5. UPDATE Query :</w:t>
      </w:r>
    </w:p>
    <w:p w14:paraId="5A54F6EB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5EB40854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mysqli_query($conn,"UPDATE hotel_rooms SET price=200 WHERE id=1");</w:t>
      </w:r>
    </w:p>
    <w:p w14:paraId="79D7CAEF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  <w:rtl/>
        </w:rPr>
      </w:pPr>
    </w:p>
    <w:p w14:paraId="0152CB40" w14:textId="77777777" w:rsidR="00EC3B45" w:rsidRDefault="00EC3B45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  <w:rtl/>
        </w:rPr>
      </w:pPr>
    </w:p>
    <w:p w14:paraId="3E26E685" w14:textId="77777777" w:rsidR="00EC3B45" w:rsidRPr="00EC3B45" w:rsidRDefault="00EC3B45" w:rsidP="00EC3B45">
      <w:pPr>
        <w:tabs>
          <w:tab w:val="left" w:pos="984"/>
        </w:tabs>
        <w:rPr>
          <w:color w:val="000000" w:themeColor="text1"/>
        </w:rPr>
      </w:pPr>
      <w:r w:rsidRPr="00EC3B45">
        <w:rPr>
          <w:color w:val="000000" w:themeColor="text1"/>
        </w:rPr>
        <w:t>These SQL operations are used to manage data:</w:t>
      </w:r>
    </w:p>
    <w:p w14:paraId="75664C90" w14:textId="77777777" w:rsidR="00EC3B45" w:rsidRPr="00EC3B45" w:rsidRDefault="00EC3B45" w:rsidP="00EC3B45">
      <w:pPr>
        <w:tabs>
          <w:tab w:val="left" w:pos="984"/>
        </w:tabs>
        <w:rPr>
          <w:color w:val="000000" w:themeColor="text1"/>
        </w:rPr>
      </w:pPr>
      <w:r w:rsidRPr="00EC3B45">
        <w:rPr>
          <w:color w:val="000000" w:themeColor="text1"/>
        </w:rPr>
        <w:tab/>
        <w:t>•</w:t>
      </w:r>
      <w:r w:rsidRPr="00EC3B45">
        <w:rPr>
          <w:color w:val="000000" w:themeColor="text1"/>
        </w:rPr>
        <w:tab/>
        <w:t>SELECT: retrieve rooms and bookings</w:t>
      </w:r>
    </w:p>
    <w:p w14:paraId="70941EC1" w14:textId="77777777" w:rsidR="00EC3B45" w:rsidRPr="00EC3B45" w:rsidRDefault="00EC3B45" w:rsidP="00EC3B45">
      <w:pPr>
        <w:tabs>
          <w:tab w:val="left" w:pos="984"/>
        </w:tabs>
        <w:rPr>
          <w:color w:val="000000" w:themeColor="text1"/>
        </w:rPr>
      </w:pPr>
      <w:r w:rsidRPr="00EC3B45">
        <w:rPr>
          <w:color w:val="000000" w:themeColor="text1"/>
        </w:rPr>
        <w:tab/>
        <w:t>•</w:t>
      </w:r>
      <w:r w:rsidRPr="00EC3B45">
        <w:rPr>
          <w:color w:val="000000" w:themeColor="text1"/>
        </w:rPr>
        <w:tab/>
        <w:t>INSERT: add new booking</w:t>
      </w:r>
    </w:p>
    <w:p w14:paraId="7D6CC846" w14:textId="77777777" w:rsidR="00EC3B45" w:rsidRPr="00EC3B45" w:rsidRDefault="00EC3B45" w:rsidP="00EC3B45">
      <w:pPr>
        <w:tabs>
          <w:tab w:val="left" w:pos="984"/>
        </w:tabs>
        <w:rPr>
          <w:color w:val="000000" w:themeColor="text1"/>
        </w:rPr>
      </w:pPr>
      <w:r w:rsidRPr="00EC3B45">
        <w:rPr>
          <w:color w:val="000000" w:themeColor="text1"/>
        </w:rPr>
        <w:tab/>
        <w:t>•</w:t>
      </w:r>
      <w:r w:rsidRPr="00EC3B45">
        <w:rPr>
          <w:color w:val="000000" w:themeColor="text1"/>
        </w:rPr>
        <w:tab/>
        <w:t>UPDATE: modify data</w:t>
      </w:r>
    </w:p>
    <w:p w14:paraId="514C1080" w14:textId="77777777" w:rsidR="00EC3B45" w:rsidRPr="00EC3B45" w:rsidRDefault="00EC3B45" w:rsidP="00EC3B45">
      <w:pPr>
        <w:tabs>
          <w:tab w:val="left" w:pos="984"/>
        </w:tabs>
        <w:rPr>
          <w:color w:val="000000" w:themeColor="text1"/>
        </w:rPr>
      </w:pPr>
      <w:r w:rsidRPr="00EC3B45">
        <w:rPr>
          <w:color w:val="000000" w:themeColor="text1"/>
        </w:rPr>
        <w:tab/>
        <w:t>•</w:t>
      </w:r>
      <w:r w:rsidRPr="00EC3B45">
        <w:rPr>
          <w:color w:val="000000" w:themeColor="text1"/>
        </w:rPr>
        <w:tab/>
        <w:t>DELETE: remove booking</w:t>
      </w:r>
    </w:p>
    <w:p w14:paraId="3074C5FA" w14:textId="77777777" w:rsidR="00EC3B45" w:rsidRDefault="00EC3B45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  <w:rtl/>
        </w:rPr>
      </w:pPr>
    </w:p>
    <w:p w14:paraId="1D6A764A" w14:textId="77777777" w:rsidR="00EC3B45" w:rsidRDefault="00EC3B45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  <w:rtl/>
        </w:rPr>
      </w:pPr>
    </w:p>
    <w:p w14:paraId="70A45CF0" w14:textId="77777777" w:rsidR="00EC3B45" w:rsidRDefault="00EC3B45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  <w:rtl/>
        </w:rPr>
      </w:pPr>
    </w:p>
    <w:p w14:paraId="511FC0E6" w14:textId="77777777" w:rsidR="00EC3B45" w:rsidRDefault="00EC3B45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  <w:rtl/>
        </w:rPr>
      </w:pPr>
    </w:p>
    <w:p w14:paraId="4ACCC854" w14:textId="77777777" w:rsidR="00EC3B45" w:rsidRDefault="00EC3B45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</w:p>
    <w:p w14:paraId="06945EA5" w14:textId="6F0BB0FD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6.DataBase Connection :</w:t>
      </w:r>
    </w:p>
    <w:p w14:paraId="61486F94" w14:textId="77777777" w:rsidR="004626A9" w:rsidRDefault="004626A9" w:rsidP="0069772A">
      <w:pPr>
        <w:tabs>
          <w:tab w:val="left" w:pos="984"/>
        </w:tabs>
        <w:rPr>
          <w:b/>
          <w:bCs/>
          <w:color w:val="002060"/>
          <w:sz w:val="32"/>
          <w:szCs w:val="32"/>
        </w:rPr>
      </w:pPr>
    </w:p>
    <w:p w14:paraId="5EC6E263" w14:textId="77777777" w:rsidR="004626A9" w:rsidRDefault="004626A9" w:rsidP="004626A9">
      <w:pPr>
        <w:tabs>
          <w:tab w:val="left" w:pos="984"/>
        </w:tabs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4626A9">
        <w:rPr>
          <w:rFonts w:ascii="Courier New" w:hAnsi="Courier New" w:cs="Courier New"/>
          <w:b/>
          <w:bCs/>
          <w:color w:val="FF0000"/>
          <w:sz w:val="32"/>
          <w:szCs w:val="32"/>
        </w:rPr>
        <w:t>$conn = mysqli_connect("localhost","root","","stayeasy_db");</w:t>
      </w:r>
    </w:p>
    <w:p w14:paraId="168F1ACA" w14:textId="77777777" w:rsidR="004626A9" w:rsidRPr="00EC3B45" w:rsidRDefault="004626A9" w:rsidP="00EC3B45">
      <w:pPr>
        <w:tabs>
          <w:tab w:val="left" w:pos="984"/>
        </w:tabs>
        <w:jc w:val="right"/>
        <w:rPr>
          <w:color w:val="000000" w:themeColor="text1"/>
          <w:sz w:val="32"/>
          <w:szCs w:val="32"/>
          <w:lang w:val="en-US"/>
        </w:rPr>
      </w:pPr>
    </w:p>
    <w:p w14:paraId="5A360DB6" w14:textId="653EA531" w:rsidR="00EC3B45" w:rsidRPr="00EC3B45" w:rsidRDefault="00EC3B45" w:rsidP="00EC3B45">
      <w:pPr>
        <w:tabs>
          <w:tab w:val="left" w:pos="984"/>
        </w:tabs>
        <w:bidi/>
        <w:jc w:val="right"/>
        <w:rPr>
          <w:color w:val="000000" w:themeColor="text1"/>
          <w:sz w:val="32"/>
          <w:szCs w:val="32"/>
          <w:rtl/>
        </w:rPr>
      </w:pPr>
      <w:r w:rsidRPr="00EC3B45">
        <w:rPr>
          <w:color w:val="000000" w:themeColor="text1"/>
          <w:sz w:val="32"/>
          <w:szCs w:val="32"/>
        </w:rPr>
        <w:t>This connects the website to the MySQL database using PHP mysqli</w:t>
      </w:r>
      <w:r w:rsidRPr="00EC3B45">
        <w:rPr>
          <w:color w:val="000000" w:themeColor="text1"/>
          <w:sz w:val="32"/>
          <w:szCs w:val="32"/>
          <w:rtl/>
        </w:rPr>
        <w:t>.</w:t>
      </w:r>
    </w:p>
    <w:p w14:paraId="58E52861" w14:textId="77777777" w:rsidR="00EC3B45" w:rsidRDefault="00EC3B45" w:rsidP="00EC3B45">
      <w:pPr>
        <w:tabs>
          <w:tab w:val="left" w:pos="984"/>
        </w:tabs>
        <w:bidi/>
        <w:rPr>
          <w:b/>
          <w:bCs/>
          <w:color w:val="002060"/>
          <w:sz w:val="32"/>
          <w:szCs w:val="32"/>
          <w:rtl/>
        </w:rPr>
      </w:pPr>
    </w:p>
    <w:sectPr w:rsidR="00EC3B45">
      <w:headerReference w:type="default" r:id="rId24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4F71D" w14:textId="77777777" w:rsidR="00AC2245" w:rsidRDefault="00AC2245">
      <w:r>
        <w:separator/>
      </w:r>
    </w:p>
    <w:p w14:paraId="1D08C3A4" w14:textId="77777777" w:rsidR="00AC2245" w:rsidRDefault="00AC2245"/>
    <w:p w14:paraId="74463594" w14:textId="77777777" w:rsidR="00AC2245" w:rsidRDefault="00AC2245"/>
  </w:endnote>
  <w:endnote w:type="continuationSeparator" w:id="0">
    <w:p w14:paraId="59E25D88" w14:textId="77777777" w:rsidR="00AC2245" w:rsidRDefault="00AC2245">
      <w:r>
        <w:continuationSeparator/>
      </w:r>
    </w:p>
    <w:p w14:paraId="5C2B218A" w14:textId="77777777" w:rsidR="00AC2245" w:rsidRDefault="00AC2245"/>
    <w:p w14:paraId="7DB2A3FD" w14:textId="77777777" w:rsidR="00AC2245" w:rsidRDefault="00AC22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9AF7B" w14:textId="7D36718C" w:rsidR="000B4326" w:rsidRDefault="000B43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CAF055E" wp14:editId="6BCA2A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407670"/>
              <wp:effectExtent l="0" t="0" r="8890" b="0"/>
              <wp:wrapNone/>
              <wp:docPr id="1345408878" name="Text Box 19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0A00681" w14:textId="26265AC2" w:rsidR="000B4326" w:rsidRPr="000B4326" w:rsidRDefault="000B4326" w:rsidP="000B43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AF055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43" type="#_x0000_t202" alt="Restricted - مقيد " style="position:absolute;left:0;text-align:left;margin-left:0;margin-top:0;width:84.8pt;height:32.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" filled="f" stroked="f">
              <v:textbox style="mso-fit-shape-to-text:t" inset="20pt,0,0,15pt">
                <w:txbxContent>
                  <w:p w14:paraId="50A00681" w14:textId="26265AC2" w:rsidR="000B4326" w:rsidRPr="000B4326" w:rsidRDefault="000B4326" w:rsidP="000B43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93124" w14:textId="04626C5C" w:rsidR="000B4326" w:rsidRDefault="000B43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EE3C004" wp14:editId="2341C4EC">
              <wp:simplePos x="1964267" y="9457267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407670"/>
              <wp:effectExtent l="0" t="0" r="8890" b="0"/>
              <wp:wrapNone/>
              <wp:docPr id="1812186311" name="Text Box 20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FF74B5B" w14:textId="3D12B887" w:rsidR="000B4326" w:rsidRPr="000B4326" w:rsidRDefault="000B4326" w:rsidP="000B43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3C004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44" type="#_x0000_t202" alt="Restricted - مقيد " style="position:absolute;left:0;text-align:left;margin-left:0;margin-top:0;width:84.8pt;height:32.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" filled="f" stroked="f">
              <v:textbox style="mso-fit-shape-to-text:t" inset="20pt,0,0,15pt">
                <w:txbxContent>
                  <w:p w14:paraId="2FF74B5B" w14:textId="3D12B887" w:rsidR="000B4326" w:rsidRPr="000B4326" w:rsidRDefault="000B4326" w:rsidP="000B43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CA9B7" w14:textId="24365E05" w:rsidR="000B4326" w:rsidRDefault="000B43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4C1BE3B" wp14:editId="362638CF">
              <wp:simplePos x="1964267" y="9457267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6960" cy="407670"/>
              <wp:effectExtent l="0" t="0" r="8890" b="0"/>
              <wp:wrapNone/>
              <wp:docPr id="1355971204" name="Text Box 18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47F4607" w14:textId="51AE62D8" w:rsidR="000B4326" w:rsidRPr="000B4326" w:rsidRDefault="000B4326" w:rsidP="000B432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B4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1BE3B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45" type="#_x0000_t202" alt="Restricted - مقيد " style="position:absolute;left:0;text-align:left;margin-left:0;margin-top:0;width:84.8pt;height:32.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" filled="f" stroked="f">
              <v:textbox style="mso-fit-shape-to-text:t" inset="20pt,0,0,15pt">
                <w:txbxContent>
                  <w:p w14:paraId="747F4607" w14:textId="51AE62D8" w:rsidR="000B4326" w:rsidRPr="000B4326" w:rsidRDefault="000B4326" w:rsidP="000B4326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0B432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713C0" w14:textId="77777777" w:rsidR="00AC2245" w:rsidRDefault="00AC2245">
      <w:r>
        <w:separator/>
      </w:r>
    </w:p>
    <w:p w14:paraId="31ED9DD1" w14:textId="77777777" w:rsidR="00AC2245" w:rsidRDefault="00AC2245"/>
    <w:p w14:paraId="03CC3884" w14:textId="77777777" w:rsidR="00AC2245" w:rsidRDefault="00AC2245"/>
  </w:footnote>
  <w:footnote w:type="continuationSeparator" w:id="0">
    <w:p w14:paraId="501B5D4C" w14:textId="77777777" w:rsidR="00AC2245" w:rsidRDefault="00AC2245">
      <w:r>
        <w:continuationSeparator/>
      </w:r>
    </w:p>
    <w:p w14:paraId="44D70D91" w14:textId="77777777" w:rsidR="00AC2245" w:rsidRDefault="00AC2245"/>
    <w:p w14:paraId="09304F2B" w14:textId="77777777" w:rsidR="00AC2245" w:rsidRDefault="00AC22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Header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Header"/>
          </w:pPr>
        </w:p>
      </w:tc>
    </w:tr>
  </w:tbl>
  <w:p w14:paraId="545C9042" w14:textId="77777777" w:rsidR="00496101" w:rsidRDefault="004961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ACBEC" w14:textId="77777777" w:rsidR="008F49A2" w:rsidRDefault="008F49A2" w:rsidP="008F49A2">
    <w:pPr>
      <w:ind w:left="-2340"/>
    </w:pPr>
    <w:r>
      <w:rPr>
        <w:noProof/>
        <w:lang w:eastAsia="en-US"/>
      </w:rPr>
      <w:drawing>
        <wp:anchor distT="0" distB="0" distL="114300" distR="114300" simplePos="0" relativeHeight="251666432" behindDoc="1" locked="0" layoutInCell="1" allowOverlap="1" wp14:anchorId="1290B6BF" wp14:editId="5D9FC3BC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197324571" name="Picture 197324571" descr="A logo for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324571" name="Picture 197324571" descr="A logo for a univers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4E1BE4" w14:textId="77777777" w:rsidR="008F49A2" w:rsidRPr="00A02E4B" w:rsidRDefault="008F49A2" w:rsidP="008F49A2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53395357" wp14:editId="593F07AC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D2D21D7" id="Straight Connector 6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12917D26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E15976">
            <w:t>04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7DE6633F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7E135B">
            <w:rPr>
              <w:noProof/>
            </w:rPr>
            <w:instrText>Project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7E135B">
            <w:rPr>
              <w:noProof/>
            </w:rPr>
            <w:instrText>Project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7E135B">
            <w:rPr>
              <w:noProof/>
            </w:rPr>
            <w:t xml:space="preserve">Project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4585B14"/>
    <w:multiLevelType w:val="hybridMultilevel"/>
    <w:tmpl w:val="CD109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A1266"/>
    <w:multiLevelType w:val="hybridMultilevel"/>
    <w:tmpl w:val="15F60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76FD9"/>
    <w:multiLevelType w:val="hybridMultilevel"/>
    <w:tmpl w:val="FD60D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B57E8"/>
    <w:multiLevelType w:val="hybridMultilevel"/>
    <w:tmpl w:val="45A42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A505953"/>
    <w:multiLevelType w:val="multilevel"/>
    <w:tmpl w:val="C742EC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4EE13B5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519A52E5"/>
    <w:multiLevelType w:val="hybridMultilevel"/>
    <w:tmpl w:val="CBD09D88"/>
    <w:lvl w:ilvl="0" w:tplc="352094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436D0"/>
    <w:multiLevelType w:val="multilevel"/>
    <w:tmpl w:val="93F47BE4"/>
    <w:lvl w:ilvl="0">
      <w:start w:val="1"/>
      <w:numFmt w:val="decimal"/>
      <w:lvlText w:val="%1."/>
      <w:lvlJc w:val="left"/>
      <w:pPr>
        <w:ind w:left="720" w:hanging="360"/>
      </w:pPr>
      <w:rPr>
        <w:rFonts w:ascii="Courier New" w:hAnsi="Courier New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D962A5"/>
    <w:multiLevelType w:val="multilevel"/>
    <w:tmpl w:val="5F522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B060CB3"/>
    <w:multiLevelType w:val="hybridMultilevel"/>
    <w:tmpl w:val="E0F4A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036860">
    <w:abstractNumId w:val="0"/>
  </w:num>
  <w:num w:numId="2" w16cid:durableId="1712678">
    <w:abstractNumId w:val="0"/>
    <w:lvlOverride w:ilvl="0">
      <w:startOverride w:val="1"/>
    </w:lvlOverride>
  </w:num>
  <w:num w:numId="3" w16cid:durableId="1057705934">
    <w:abstractNumId w:val="5"/>
  </w:num>
  <w:num w:numId="4" w16cid:durableId="562570452">
    <w:abstractNumId w:val="0"/>
    <w:lvlOverride w:ilvl="0">
      <w:startOverride w:val="1"/>
    </w:lvlOverride>
  </w:num>
  <w:num w:numId="5" w16cid:durableId="523785499">
    <w:abstractNumId w:val="0"/>
    <w:lvlOverride w:ilvl="0">
      <w:startOverride w:val="1"/>
    </w:lvlOverride>
  </w:num>
  <w:num w:numId="6" w16cid:durableId="1705129558">
    <w:abstractNumId w:val="7"/>
  </w:num>
  <w:num w:numId="7" w16cid:durableId="501622790">
    <w:abstractNumId w:val="3"/>
  </w:num>
  <w:num w:numId="8" w16cid:durableId="1054700619">
    <w:abstractNumId w:val="1"/>
  </w:num>
  <w:num w:numId="9" w16cid:durableId="964964109">
    <w:abstractNumId w:val="4"/>
  </w:num>
  <w:num w:numId="10" w16cid:durableId="1708523564">
    <w:abstractNumId w:val="10"/>
  </w:num>
  <w:num w:numId="11" w16cid:durableId="1172454208">
    <w:abstractNumId w:val="6"/>
  </w:num>
  <w:num w:numId="12" w16cid:durableId="1872063276">
    <w:abstractNumId w:val="9"/>
  </w:num>
  <w:num w:numId="13" w16cid:durableId="183326321">
    <w:abstractNumId w:val="2"/>
  </w:num>
  <w:num w:numId="14" w16cid:durableId="1373313112">
    <w:abstractNumId w:val="8"/>
  </w:num>
  <w:num w:numId="15" w16cid:durableId="17829880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NK8FAK4huLEtAAAA"/>
  </w:docVars>
  <w:rsids>
    <w:rsidRoot w:val="00DE230E"/>
    <w:rsid w:val="000035E8"/>
    <w:rsid w:val="00014E5E"/>
    <w:rsid w:val="00016A21"/>
    <w:rsid w:val="00021E60"/>
    <w:rsid w:val="00025D9B"/>
    <w:rsid w:val="0003274F"/>
    <w:rsid w:val="00034555"/>
    <w:rsid w:val="000454B8"/>
    <w:rsid w:val="000530C6"/>
    <w:rsid w:val="00062252"/>
    <w:rsid w:val="00063E7E"/>
    <w:rsid w:val="000A78CA"/>
    <w:rsid w:val="000B4326"/>
    <w:rsid w:val="000D22A0"/>
    <w:rsid w:val="000D4C6B"/>
    <w:rsid w:val="000E16AE"/>
    <w:rsid w:val="000E3EF6"/>
    <w:rsid w:val="000F1E1C"/>
    <w:rsid w:val="00106EF8"/>
    <w:rsid w:val="00114AF0"/>
    <w:rsid w:val="001404DD"/>
    <w:rsid w:val="00147AB5"/>
    <w:rsid w:val="001516A4"/>
    <w:rsid w:val="00153B1C"/>
    <w:rsid w:val="00164FC1"/>
    <w:rsid w:val="00165218"/>
    <w:rsid w:val="001779AF"/>
    <w:rsid w:val="0019352E"/>
    <w:rsid w:val="001A1ABA"/>
    <w:rsid w:val="001A256B"/>
    <w:rsid w:val="001B1FCA"/>
    <w:rsid w:val="001B698D"/>
    <w:rsid w:val="001C53C3"/>
    <w:rsid w:val="001D1EA6"/>
    <w:rsid w:val="001E2973"/>
    <w:rsid w:val="00203E55"/>
    <w:rsid w:val="00206680"/>
    <w:rsid w:val="00207FE2"/>
    <w:rsid w:val="00220715"/>
    <w:rsid w:val="00232448"/>
    <w:rsid w:val="002364C2"/>
    <w:rsid w:val="00251D1B"/>
    <w:rsid w:val="002659A3"/>
    <w:rsid w:val="00267EDF"/>
    <w:rsid w:val="0027269F"/>
    <w:rsid w:val="002B5651"/>
    <w:rsid w:val="002B7A24"/>
    <w:rsid w:val="002C7196"/>
    <w:rsid w:val="002D44F8"/>
    <w:rsid w:val="002D66A4"/>
    <w:rsid w:val="002E05CD"/>
    <w:rsid w:val="002F6350"/>
    <w:rsid w:val="0030546D"/>
    <w:rsid w:val="003213D9"/>
    <w:rsid w:val="00341071"/>
    <w:rsid w:val="003422F1"/>
    <w:rsid w:val="003453DB"/>
    <w:rsid w:val="00353412"/>
    <w:rsid w:val="003562F8"/>
    <w:rsid w:val="00374EA5"/>
    <w:rsid w:val="00391557"/>
    <w:rsid w:val="003A7184"/>
    <w:rsid w:val="003C4083"/>
    <w:rsid w:val="003C4A13"/>
    <w:rsid w:val="003D25F4"/>
    <w:rsid w:val="003E5CA6"/>
    <w:rsid w:val="00402BFC"/>
    <w:rsid w:val="00441B70"/>
    <w:rsid w:val="00460BCA"/>
    <w:rsid w:val="004626A9"/>
    <w:rsid w:val="00462A92"/>
    <w:rsid w:val="00464718"/>
    <w:rsid w:val="00471111"/>
    <w:rsid w:val="004840C2"/>
    <w:rsid w:val="00491C52"/>
    <w:rsid w:val="00496101"/>
    <w:rsid w:val="00497846"/>
    <w:rsid w:val="004A580C"/>
    <w:rsid w:val="004B7324"/>
    <w:rsid w:val="004C29B5"/>
    <w:rsid w:val="004C2BA0"/>
    <w:rsid w:val="004C58F7"/>
    <w:rsid w:val="004C6461"/>
    <w:rsid w:val="004D04DE"/>
    <w:rsid w:val="004D2E64"/>
    <w:rsid w:val="004F03A4"/>
    <w:rsid w:val="00501F56"/>
    <w:rsid w:val="0051627B"/>
    <w:rsid w:val="00517329"/>
    <w:rsid w:val="005270B2"/>
    <w:rsid w:val="005337C3"/>
    <w:rsid w:val="00534DA2"/>
    <w:rsid w:val="00542A84"/>
    <w:rsid w:val="00554F06"/>
    <w:rsid w:val="00572FB4"/>
    <w:rsid w:val="0058689F"/>
    <w:rsid w:val="005B301B"/>
    <w:rsid w:val="005B64CD"/>
    <w:rsid w:val="005C3A69"/>
    <w:rsid w:val="005F168D"/>
    <w:rsid w:val="00607B28"/>
    <w:rsid w:val="00612FDB"/>
    <w:rsid w:val="006301F4"/>
    <w:rsid w:val="00631E38"/>
    <w:rsid w:val="00633860"/>
    <w:rsid w:val="0065477C"/>
    <w:rsid w:val="00657C32"/>
    <w:rsid w:val="00675041"/>
    <w:rsid w:val="00675688"/>
    <w:rsid w:val="006843C5"/>
    <w:rsid w:val="00685CF7"/>
    <w:rsid w:val="0069293C"/>
    <w:rsid w:val="0069772A"/>
    <w:rsid w:val="006B033E"/>
    <w:rsid w:val="006B390A"/>
    <w:rsid w:val="006D608E"/>
    <w:rsid w:val="006F036A"/>
    <w:rsid w:val="0070316E"/>
    <w:rsid w:val="00707476"/>
    <w:rsid w:val="007475BE"/>
    <w:rsid w:val="00751D34"/>
    <w:rsid w:val="00757759"/>
    <w:rsid w:val="00766492"/>
    <w:rsid w:val="0077027A"/>
    <w:rsid w:val="00770D31"/>
    <w:rsid w:val="00791AEB"/>
    <w:rsid w:val="0079252A"/>
    <w:rsid w:val="007A4565"/>
    <w:rsid w:val="007A4AC2"/>
    <w:rsid w:val="007B0981"/>
    <w:rsid w:val="007D4947"/>
    <w:rsid w:val="007E0D01"/>
    <w:rsid w:val="007E135B"/>
    <w:rsid w:val="007E2442"/>
    <w:rsid w:val="007E33D4"/>
    <w:rsid w:val="007E70A7"/>
    <w:rsid w:val="007F7DC6"/>
    <w:rsid w:val="00822BAC"/>
    <w:rsid w:val="00826778"/>
    <w:rsid w:val="00826C5C"/>
    <w:rsid w:val="00840AB4"/>
    <w:rsid w:val="008415AC"/>
    <w:rsid w:val="00850687"/>
    <w:rsid w:val="008511BA"/>
    <w:rsid w:val="00871FEA"/>
    <w:rsid w:val="00885E6C"/>
    <w:rsid w:val="008862E9"/>
    <w:rsid w:val="00886CC4"/>
    <w:rsid w:val="00896993"/>
    <w:rsid w:val="008A4923"/>
    <w:rsid w:val="008A4CBD"/>
    <w:rsid w:val="008D6493"/>
    <w:rsid w:val="008F112F"/>
    <w:rsid w:val="008F1BD3"/>
    <w:rsid w:val="008F49A2"/>
    <w:rsid w:val="008F4F46"/>
    <w:rsid w:val="009023E9"/>
    <w:rsid w:val="0092071B"/>
    <w:rsid w:val="00937F04"/>
    <w:rsid w:val="00954DFB"/>
    <w:rsid w:val="00956E8C"/>
    <w:rsid w:val="0096646F"/>
    <w:rsid w:val="00966585"/>
    <w:rsid w:val="009737A3"/>
    <w:rsid w:val="00975C59"/>
    <w:rsid w:val="00977287"/>
    <w:rsid w:val="00982EEA"/>
    <w:rsid w:val="00986F59"/>
    <w:rsid w:val="00994970"/>
    <w:rsid w:val="00995A24"/>
    <w:rsid w:val="009A295E"/>
    <w:rsid w:val="009B0716"/>
    <w:rsid w:val="009C10F3"/>
    <w:rsid w:val="009D7CF0"/>
    <w:rsid w:val="009E5387"/>
    <w:rsid w:val="009F3D1A"/>
    <w:rsid w:val="00A02169"/>
    <w:rsid w:val="00A16EA8"/>
    <w:rsid w:val="00A24678"/>
    <w:rsid w:val="00A424A0"/>
    <w:rsid w:val="00A779D4"/>
    <w:rsid w:val="00A874C1"/>
    <w:rsid w:val="00A97900"/>
    <w:rsid w:val="00AA03C6"/>
    <w:rsid w:val="00AB1146"/>
    <w:rsid w:val="00AB18E2"/>
    <w:rsid w:val="00AC2245"/>
    <w:rsid w:val="00AC4254"/>
    <w:rsid w:val="00AC7946"/>
    <w:rsid w:val="00AE48AE"/>
    <w:rsid w:val="00AF5B15"/>
    <w:rsid w:val="00AF71E5"/>
    <w:rsid w:val="00AF739A"/>
    <w:rsid w:val="00B00430"/>
    <w:rsid w:val="00B01A63"/>
    <w:rsid w:val="00B0260E"/>
    <w:rsid w:val="00B04001"/>
    <w:rsid w:val="00B20A4A"/>
    <w:rsid w:val="00B31DEE"/>
    <w:rsid w:val="00B4784E"/>
    <w:rsid w:val="00B7670C"/>
    <w:rsid w:val="00B8077B"/>
    <w:rsid w:val="00B916D5"/>
    <w:rsid w:val="00BA00E8"/>
    <w:rsid w:val="00BA3B38"/>
    <w:rsid w:val="00BB724D"/>
    <w:rsid w:val="00BD02A2"/>
    <w:rsid w:val="00BE498F"/>
    <w:rsid w:val="00BF6FDE"/>
    <w:rsid w:val="00C00EF6"/>
    <w:rsid w:val="00C0234C"/>
    <w:rsid w:val="00C163DC"/>
    <w:rsid w:val="00C1789D"/>
    <w:rsid w:val="00C21DA5"/>
    <w:rsid w:val="00C260D5"/>
    <w:rsid w:val="00C2733F"/>
    <w:rsid w:val="00C27B90"/>
    <w:rsid w:val="00C37875"/>
    <w:rsid w:val="00C54290"/>
    <w:rsid w:val="00C54924"/>
    <w:rsid w:val="00C574A4"/>
    <w:rsid w:val="00C616E1"/>
    <w:rsid w:val="00C715E6"/>
    <w:rsid w:val="00C7761A"/>
    <w:rsid w:val="00CA49A2"/>
    <w:rsid w:val="00CB3DA7"/>
    <w:rsid w:val="00CC449F"/>
    <w:rsid w:val="00CD2157"/>
    <w:rsid w:val="00CD4929"/>
    <w:rsid w:val="00CE01F4"/>
    <w:rsid w:val="00D21851"/>
    <w:rsid w:val="00D2650D"/>
    <w:rsid w:val="00D27897"/>
    <w:rsid w:val="00D30639"/>
    <w:rsid w:val="00D568E3"/>
    <w:rsid w:val="00D669FD"/>
    <w:rsid w:val="00D707B8"/>
    <w:rsid w:val="00D93FD0"/>
    <w:rsid w:val="00D945CE"/>
    <w:rsid w:val="00DA3F6F"/>
    <w:rsid w:val="00DC1382"/>
    <w:rsid w:val="00DC582B"/>
    <w:rsid w:val="00DE0152"/>
    <w:rsid w:val="00DE230E"/>
    <w:rsid w:val="00E0235E"/>
    <w:rsid w:val="00E12F6B"/>
    <w:rsid w:val="00E15976"/>
    <w:rsid w:val="00E30400"/>
    <w:rsid w:val="00E4136F"/>
    <w:rsid w:val="00E44357"/>
    <w:rsid w:val="00E51CCE"/>
    <w:rsid w:val="00E56E61"/>
    <w:rsid w:val="00E64A7D"/>
    <w:rsid w:val="00E70092"/>
    <w:rsid w:val="00E8497B"/>
    <w:rsid w:val="00E9163A"/>
    <w:rsid w:val="00EC3B45"/>
    <w:rsid w:val="00EF3C6D"/>
    <w:rsid w:val="00EF6CD2"/>
    <w:rsid w:val="00F030CD"/>
    <w:rsid w:val="00F05724"/>
    <w:rsid w:val="00F12AC6"/>
    <w:rsid w:val="00F42DFC"/>
    <w:rsid w:val="00F63908"/>
    <w:rsid w:val="00F67200"/>
    <w:rsid w:val="00FB3FB6"/>
    <w:rsid w:val="00FC41D8"/>
    <w:rsid w:val="00FD59BF"/>
    <w:rsid w:val="00FF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1F4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20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line="336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0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1D1EA6"/>
    <w:pPr>
      <w:keepNext/>
      <w:keepLines/>
      <w:spacing w:before="40" w:line="336" w:lineRule="auto"/>
      <w:outlineLvl w:val="2"/>
    </w:pPr>
    <w:rPr>
      <w:rFonts w:asciiTheme="majorHAnsi" w:eastAsiaTheme="majorEastAsia" w:hAnsiTheme="majorHAnsi" w:cstheme="majorBidi"/>
      <w:color w:val="7F1D09" w:themeColor="accent1" w:themeShade="7F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ind w:left="29" w:right="144"/>
    </w:pPr>
    <w:rPr>
      <w:rFonts w:asciiTheme="minorHAnsi" w:eastAsiaTheme="minorHAnsi" w:hAnsiTheme="minorHAnsi" w:cstheme="minorBidi"/>
      <w:color w:val="EF4623" w:themeColor="accent1"/>
      <w:sz w:val="20"/>
      <w:szCs w:val="20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  <w:szCs w:val="20"/>
      <w:lang w:val="en-US" w:eastAsia="ja-JP"/>
    </w:rPr>
  </w:style>
  <w:style w:type="paragraph" w:customStyle="1" w:styleId="Graphic">
    <w:name w:val="Graphic"/>
    <w:basedOn w:val="Normal"/>
    <w:uiPriority w:val="99"/>
    <w:pPr>
      <w:spacing w:after="80"/>
      <w:jc w:val="center"/>
    </w:pPr>
    <w:rPr>
      <w:rFonts w:asciiTheme="minorHAnsi" w:eastAsiaTheme="minorHAnsi" w:hAnsiTheme="minorHAnsi" w:cstheme="minorBidi"/>
      <w:color w:val="404040" w:themeColor="text1" w:themeTint="BF"/>
      <w:sz w:val="20"/>
      <w:szCs w:val="20"/>
      <w:lang w:val="en-US" w:eastAsia="ja-JP"/>
    </w:rPr>
  </w:style>
  <w:style w:type="paragraph" w:styleId="Header">
    <w:name w:val="header"/>
    <w:basedOn w:val="Normal"/>
    <w:link w:val="HeaderChar"/>
    <w:uiPriority w:val="99"/>
    <w:qFormat/>
    <w:pPr>
      <w:spacing w:after="380"/>
    </w:pPr>
    <w:rPr>
      <w:rFonts w:asciiTheme="minorHAnsi" w:eastAsiaTheme="minorHAnsi" w:hAnsiTheme="minorHAnsi" w:cstheme="minorBidi"/>
      <w:color w:val="404040" w:themeColor="text1" w:themeTint="BF"/>
      <w:sz w:val="20"/>
      <w:szCs w:val="20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/>
      <w:ind w:left="29" w:right="29"/>
      <w:jc w:val="right"/>
    </w:pPr>
    <w:rPr>
      <w:rFonts w:asciiTheme="minorHAnsi" w:eastAsiaTheme="minorHAnsi" w:hAnsiTheme="minorHAnsi" w:cstheme="minorBidi"/>
      <w:b/>
      <w:bCs/>
      <w:color w:val="EF4623" w:themeColor="accent1"/>
      <w:sz w:val="36"/>
      <w:szCs w:val="20"/>
      <w:lang w:val="en-US" w:eastAsia="ja-JP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/>
    </w:pPr>
    <w:rPr>
      <w:rFonts w:asciiTheme="minorHAnsi" w:eastAsiaTheme="minorHAnsi" w:hAnsiTheme="minorHAnsi" w:cstheme="minorBidi"/>
      <w:noProof/>
      <w:color w:val="000000" w:themeColor="text1"/>
      <w:sz w:val="36"/>
      <w:szCs w:val="20"/>
      <w:lang w:val="en-US" w:eastAsia="ja-JP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/>
    </w:pPr>
    <w:rPr>
      <w:rFonts w:asciiTheme="majorHAnsi" w:eastAsiaTheme="majorEastAsia" w:hAnsiTheme="majorHAnsi" w:cstheme="majorBidi"/>
      <w:b/>
      <w:bCs/>
      <w:color w:val="EF4623" w:themeColor="accent1"/>
      <w:sz w:val="200"/>
      <w:szCs w:val="20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eastAsiaTheme="minorHAnsi" w:hAnsi="Tahoma" w:cs="Tahoma"/>
      <w:color w:val="404040" w:themeColor="text1" w:themeTint="BF"/>
      <w:sz w:val="16"/>
      <w:szCs w:val="20"/>
      <w:lang w:val="en-US"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rFonts w:asciiTheme="minorHAnsi" w:eastAsiaTheme="minorHAnsi" w:hAnsiTheme="minorHAnsi" w:cstheme="minorBidi"/>
      <w:i/>
      <w:iCs/>
      <w:color w:val="EF4623" w:themeColor="accent1"/>
      <w:kern w:val="20"/>
      <w:sz w:val="28"/>
      <w:szCs w:val="20"/>
      <w:lang w:val="en-US" w:eastAsia="ja-JP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rFonts w:asciiTheme="minorHAnsi" w:eastAsiaTheme="minorHAnsi" w:hAnsiTheme="minorHAnsi" w:cstheme="minorBidi"/>
      <w:noProof/>
      <w:color w:val="404040" w:themeColor="text1" w:themeTint="BF"/>
      <w:kern w:val="20"/>
      <w:sz w:val="20"/>
      <w:szCs w:val="20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rFonts w:asciiTheme="minorHAnsi" w:eastAsiaTheme="minorHAnsi" w:hAnsiTheme="minorHAnsi" w:cstheme="minorBidi"/>
      <w:i/>
      <w:iCs/>
      <w:color w:val="EF4623" w:themeColor="accent1"/>
      <w:kern w:val="20"/>
      <w:szCs w:val="20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line="312" w:lineRule="auto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val="en-US" w:eastAsia="ja-JP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val="en-US" w:eastAsia="ja-JP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val="en-US" w:eastAsia="ja-JP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val="en-US" w:eastAsia="ja-JP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val="en-US" w:eastAsia="ja-JP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val="en-US" w:eastAsia="ja-JP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val="en-US" w:eastAsia="ja-JP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80"/>
    </w:pPr>
    <w:rPr>
      <w:rFonts w:asciiTheme="minorHAnsi" w:eastAsiaTheme="minorHAnsi" w:hAnsiTheme="minorHAnsi" w:cstheme="minorBidi"/>
      <w:color w:val="404040" w:themeColor="text1" w:themeTint="BF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/>
    </w:pPr>
    <w:rPr>
      <w:rFonts w:asciiTheme="minorHAnsi" w:eastAsiaTheme="minorHAnsi" w:hAnsiTheme="minorHAnsi" w:cstheme="minorBidi"/>
      <w:color w:val="404040" w:themeColor="text1" w:themeTint="BF"/>
      <w:sz w:val="20"/>
      <w:szCs w:val="20"/>
      <w:lang w:val="en-US" w:eastAsia="ja-JP"/>
    </w:rPr>
  </w:style>
  <w:style w:type="paragraph" w:customStyle="1" w:styleId="TableText">
    <w:name w:val="Table Text"/>
    <w:basedOn w:val="Normal"/>
    <w:uiPriority w:val="1"/>
    <w:qFormat/>
    <w:pPr>
      <w:spacing w:before="60" w:after="60"/>
    </w:pPr>
    <w:rPr>
      <w:rFonts w:asciiTheme="minorHAnsi" w:eastAsiaTheme="minorHAnsi" w:hAnsiTheme="minorHAnsi" w:cstheme="minorBidi"/>
      <w:color w:val="404040" w:themeColor="text1" w:themeTint="BF"/>
      <w:sz w:val="20"/>
      <w:szCs w:val="20"/>
      <w:lang w:val="en-US" w:eastAsia="ja-JP"/>
    </w:rPr>
  </w:style>
  <w:style w:type="paragraph" w:customStyle="1" w:styleId="Organization">
    <w:name w:val="Organization"/>
    <w:basedOn w:val="Normal"/>
    <w:uiPriority w:val="2"/>
    <w:qFormat/>
    <w:pPr>
      <w:spacing w:after="60"/>
      <w:ind w:left="29" w:right="29"/>
    </w:pPr>
    <w:rPr>
      <w:rFonts w:asciiTheme="minorHAnsi" w:eastAsiaTheme="minorHAnsi" w:hAnsiTheme="minorHAnsi" w:cstheme="minorBidi"/>
      <w:b/>
      <w:bCs/>
      <w:color w:val="EF4623" w:themeColor="accent1"/>
      <w:sz w:val="36"/>
      <w:szCs w:val="20"/>
      <w:lang w:val="en-US" w:eastAsia="ja-JP"/>
    </w:rPr>
  </w:style>
  <w:style w:type="paragraph" w:styleId="ListParagraph">
    <w:name w:val="List Paragraph"/>
    <w:aliases w:val="NSC List Paragraph"/>
    <w:basedOn w:val="Normal"/>
    <w:link w:val="ListParagraphChar"/>
    <w:uiPriority w:val="34"/>
    <w:qFormat/>
    <w:rsid w:val="001B698D"/>
    <w:pPr>
      <w:spacing w:after="180" w:line="336" w:lineRule="auto"/>
      <w:ind w:left="720"/>
      <w:contextualSpacing/>
    </w:pPr>
    <w:rPr>
      <w:rFonts w:asciiTheme="minorHAnsi" w:eastAsiaTheme="minorHAnsi" w:hAnsiTheme="minorHAnsi" w:cstheme="minorBidi"/>
      <w:color w:val="404040" w:themeColor="text1" w:themeTint="BF"/>
      <w:sz w:val="20"/>
      <w:szCs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1D1EA6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customStyle="1" w:styleId="ListParagraphChar">
    <w:name w:val="List Paragraph Char"/>
    <w:aliases w:val="NSC List Paragraph Char"/>
    <w:basedOn w:val="DefaultParagraphFont"/>
    <w:link w:val="ListParagraph"/>
    <w:uiPriority w:val="34"/>
    <w:locked/>
    <w:rsid w:val="00C163DC"/>
  </w:style>
  <w:style w:type="paragraph" w:styleId="Revision">
    <w:name w:val="Revision"/>
    <w:hidden/>
    <w:uiPriority w:val="99"/>
    <w:semiHidden/>
    <w:rsid w:val="00E9163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F739A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4472C4" w:themeColor="accent1"/>
      </w:rPr>
    </w:lvl>
  </w:abstractNum>
  <w:num w:numId="1" w16cid:durableId="189531454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51231"/>
    <w:rsid w:val="00114AF0"/>
    <w:rsid w:val="00165218"/>
    <w:rsid w:val="001A256B"/>
    <w:rsid w:val="001A632E"/>
    <w:rsid w:val="001F71B0"/>
    <w:rsid w:val="00280687"/>
    <w:rsid w:val="002B5651"/>
    <w:rsid w:val="002E75E4"/>
    <w:rsid w:val="00324ACF"/>
    <w:rsid w:val="00334B87"/>
    <w:rsid w:val="003A42EB"/>
    <w:rsid w:val="003B19A7"/>
    <w:rsid w:val="0047098D"/>
    <w:rsid w:val="004A7EE6"/>
    <w:rsid w:val="005A1F0D"/>
    <w:rsid w:val="005C7F27"/>
    <w:rsid w:val="005E024E"/>
    <w:rsid w:val="00620C13"/>
    <w:rsid w:val="00657C32"/>
    <w:rsid w:val="00660EF5"/>
    <w:rsid w:val="00695677"/>
    <w:rsid w:val="00755A85"/>
    <w:rsid w:val="007574A5"/>
    <w:rsid w:val="007B5637"/>
    <w:rsid w:val="008678B1"/>
    <w:rsid w:val="008A4923"/>
    <w:rsid w:val="008A4AE7"/>
    <w:rsid w:val="008A6E06"/>
    <w:rsid w:val="008D7CFC"/>
    <w:rsid w:val="008F112F"/>
    <w:rsid w:val="00902777"/>
    <w:rsid w:val="0092071B"/>
    <w:rsid w:val="00977680"/>
    <w:rsid w:val="00A53609"/>
    <w:rsid w:val="00AD087D"/>
    <w:rsid w:val="00B4602D"/>
    <w:rsid w:val="00B50EF1"/>
    <w:rsid w:val="00C35F4D"/>
    <w:rsid w:val="00C40158"/>
    <w:rsid w:val="00C4268C"/>
    <w:rsid w:val="00C77297"/>
    <w:rsid w:val="00CC6F9F"/>
    <w:rsid w:val="00D1262A"/>
    <w:rsid w:val="00D248BA"/>
    <w:rsid w:val="00D56FB7"/>
    <w:rsid w:val="00D65260"/>
    <w:rsid w:val="00D76452"/>
    <w:rsid w:val="00DF743D"/>
    <w:rsid w:val="00E00398"/>
    <w:rsid w:val="00E02D5B"/>
    <w:rsid w:val="00E552F8"/>
    <w:rsid w:val="00E60B37"/>
    <w:rsid w:val="00EB2119"/>
    <w:rsid w:val="00ED7F5D"/>
    <w:rsid w:val="00EE2A0A"/>
    <w:rsid w:val="00EF56F9"/>
    <w:rsid w:val="00F12643"/>
    <w:rsid w:val="00FA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for this Assignment is 14]</Abstract>
  <CompanyAddress/>
  <CompanyPhone>***</CompanyPhone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BFC635-539B-47E8-AB5A-900F91B685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C:\Users\alime\AppData\Roaming\Microsoft\Templates\Annual report (Red and Black design).dotx</Template>
  <TotalTime>0</TotalTime>
  <Pages>29</Pages>
  <Words>2604</Words>
  <Characters>14844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Project</vt:lpstr>
      <vt:lpstr>Project</vt:lpstr>
    </vt:vector>
  </TitlesOfParts>
  <Company>Students Details:                                         CRN: ###</Company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Monday, 4/5/2026 @ 23:59</dc:subject>
  <dc:creator>Ali Mehdi</dc:creator>
  <cp:keywords/>
  <cp:lastModifiedBy>FARAH ALHLAL</cp:lastModifiedBy>
  <cp:revision>2</cp:revision>
  <cp:lastPrinted>2026-04-27T20:44:00Z</cp:lastPrinted>
  <dcterms:created xsi:type="dcterms:W3CDTF">2026-05-03T20:35:00Z</dcterms:created>
  <dcterms:modified xsi:type="dcterms:W3CDTF">2026-05-03T20:35:00Z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ClassificationContentMarkingFooterShapeIds">
    <vt:lpwstr>50d27a84,50314f6e,6c03c4c7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Restricted - مقيد </vt:lpwstr>
  </property>
  <property fmtid="{D5CDD505-2E9C-101B-9397-08002B2CF9AE}" pid="6" name="MSIP_Label_b437834d-a884-421a-b14d-4e9522201396_Enabled">
    <vt:lpwstr>true</vt:lpwstr>
  </property>
  <property fmtid="{D5CDD505-2E9C-101B-9397-08002B2CF9AE}" pid="7" name="MSIP_Label_b437834d-a884-421a-b14d-4e9522201396_SetDate">
    <vt:lpwstr>2025-09-22T03:48:09Z</vt:lpwstr>
  </property>
  <property fmtid="{D5CDD505-2E9C-101B-9397-08002B2CF9AE}" pid="8" name="MSIP_Label_b437834d-a884-421a-b14d-4e9522201396_Method">
    <vt:lpwstr>Standard</vt:lpwstr>
  </property>
  <property fmtid="{D5CDD505-2E9C-101B-9397-08002B2CF9AE}" pid="9" name="MSIP_Label_b437834d-a884-421a-b14d-4e9522201396_Name">
    <vt:lpwstr>Data classification -not allowed</vt:lpwstr>
  </property>
  <property fmtid="{D5CDD505-2E9C-101B-9397-08002B2CF9AE}" pid="10" name="MSIP_Label_b437834d-a884-421a-b14d-4e9522201396_SiteId">
    <vt:lpwstr>1f00763a-1f87-473b-bba1-b6c746af03e4</vt:lpwstr>
  </property>
  <property fmtid="{D5CDD505-2E9C-101B-9397-08002B2CF9AE}" pid="11" name="MSIP_Label_b437834d-a884-421a-b14d-4e9522201396_ActionId">
    <vt:lpwstr>2c3ab127-9e4f-4ae2-907e-824d73448157</vt:lpwstr>
  </property>
  <property fmtid="{D5CDD505-2E9C-101B-9397-08002B2CF9AE}" pid="12" name="MSIP_Label_b437834d-a884-421a-b14d-4e9522201396_ContentBits">
    <vt:lpwstr>2</vt:lpwstr>
  </property>
  <property fmtid="{D5CDD505-2E9C-101B-9397-08002B2CF9AE}" pid="13" name="MSIP_Label_b437834d-a884-421a-b14d-4e9522201396_Tag">
    <vt:lpwstr>10, 3, 0, 1</vt:lpwstr>
  </property>
  <property fmtid="{D5CDD505-2E9C-101B-9397-08002B2CF9AE}" pid="14" name="GrammarlyDocumentId">
    <vt:lpwstr>7545e5a9-4b15-43ec-8b86-36a5f825b344</vt:lpwstr>
  </property>
</Properties>
</file>